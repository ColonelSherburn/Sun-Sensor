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DB61A" w14:textId="77777777" w:rsidR="00E5095B" w:rsidRDefault="00667520">
      <w:pPr>
        <w:pStyle w:val="Title"/>
      </w:pPr>
      <w:r>
        <w:t>Performance Characterization of Sun Sensor and Inertial Measuring Unit for the Near Earth Asteroid Scout Mission</w:t>
      </w:r>
    </w:p>
    <w:p w14:paraId="4A1FF8DC" w14:textId="77777777" w:rsidR="00E5095B" w:rsidRDefault="00A30004" w:rsidP="007B372A">
      <w:pPr>
        <w:pStyle w:val="AuthorNames"/>
      </w:pPr>
      <w:r>
        <w:t>D. Bullock</w:t>
      </w:r>
      <w:r w:rsidR="00E5095B">
        <w:rPr>
          <w:rStyle w:val="FootnoteReference"/>
        </w:rPr>
        <w:footnoteReference w:id="1"/>
      </w:r>
    </w:p>
    <w:p w14:paraId="479ADBAD" w14:textId="77777777" w:rsidR="00E5095B" w:rsidRDefault="00554AF3" w:rsidP="007B372A">
      <w:pPr>
        <w:pStyle w:val="AuthorAffiliations"/>
      </w:pPr>
      <w:r>
        <w:t>Department of Electrical Engineering</w:t>
      </w:r>
      <w:r w:rsidR="00A30004">
        <w:t>, Arkansas Tech University, Russellville, AR</w:t>
      </w:r>
      <w:r w:rsidR="00BF0D47">
        <w:t xml:space="preserve">, </w:t>
      </w:r>
      <w:r w:rsidR="00A30004">
        <w:t>72801</w:t>
      </w:r>
    </w:p>
    <w:p w14:paraId="1AEA47D4" w14:textId="77777777" w:rsidR="00E5095B" w:rsidRDefault="00A30004" w:rsidP="007B372A">
      <w:pPr>
        <w:pStyle w:val="AuthorNames"/>
      </w:pPr>
      <w:r>
        <w:t>D. Edberg</w:t>
      </w:r>
      <w:r w:rsidR="00E5095B">
        <w:rPr>
          <w:rStyle w:val="FootnoteReference"/>
        </w:rPr>
        <w:footnoteReference w:id="2"/>
      </w:r>
    </w:p>
    <w:p w14:paraId="28D24A89" w14:textId="77777777" w:rsidR="00E5095B" w:rsidRDefault="00A30004" w:rsidP="007B372A">
      <w:pPr>
        <w:pStyle w:val="AuthorAffiliations"/>
      </w:pPr>
      <w:r>
        <w:t>Aerospace Engineering Department, California State Polytechnic University, Pomona, CA</w:t>
      </w:r>
      <w:r w:rsidR="00BF0D47">
        <w:t xml:space="preserve">, </w:t>
      </w:r>
      <w:r>
        <w:t>91768</w:t>
      </w:r>
    </w:p>
    <w:p w14:paraId="26823E4A" w14:textId="77777777" w:rsidR="007B372A" w:rsidRDefault="007B372A" w:rsidP="007B372A">
      <w:pPr>
        <w:pStyle w:val="AuthorNames"/>
      </w:pPr>
      <w:r>
        <w:t xml:space="preserve">A. </w:t>
      </w:r>
      <w:r w:rsidR="00A30004">
        <w:t>Heaton</w:t>
      </w:r>
      <w:r w:rsidR="00E5095B">
        <w:rPr>
          <w:rStyle w:val="FootnoteReference"/>
        </w:rPr>
        <w:footnoteReference w:id="3"/>
      </w:r>
    </w:p>
    <w:p w14:paraId="6D9C7286" w14:textId="77777777" w:rsidR="007B372A" w:rsidRDefault="007B372A" w:rsidP="007B372A">
      <w:pPr>
        <w:pStyle w:val="AuthorAffiliations"/>
      </w:pPr>
      <w:r>
        <w:t>NASA Marshall Space Flight Center, Huntsville, AL, 35812</w:t>
      </w:r>
    </w:p>
    <w:p w14:paraId="25E27020" w14:textId="77777777" w:rsidR="00E5095B" w:rsidRDefault="007B372A" w:rsidP="007B372A">
      <w:pPr>
        <w:pStyle w:val="AuthorNames"/>
      </w:pPr>
      <w:r>
        <w:t>B. Stiltner</w:t>
      </w:r>
      <w:r>
        <w:rPr>
          <w:vertAlign w:val="superscript"/>
        </w:rPr>
        <w:t xml:space="preserve">4 </w:t>
      </w:r>
    </w:p>
    <w:p w14:paraId="7AF42F66" w14:textId="77777777" w:rsidR="007B372A" w:rsidRDefault="007B372A" w:rsidP="007B372A">
      <w:pPr>
        <w:pStyle w:val="AuthorAffiliations"/>
      </w:pPr>
      <w:r w:rsidRPr="007B372A">
        <w:t>Qualis Corporation</w:t>
      </w:r>
      <w:r>
        <w:t>, Huntsville, AL, 35812</w:t>
      </w:r>
    </w:p>
    <w:p w14:paraId="04CB499B" w14:textId="77777777" w:rsidR="007B372A" w:rsidRDefault="007B372A" w:rsidP="007B372A">
      <w:pPr>
        <w:pStyle w:val="AuthorNames"/>
      </w:pPr>
      <w:r>
        <w:t>C. Becker</w:t>
      </w:r>
      <w:r>
        <w:rPr>
          <w:vertAlign w:val="superscript"/>
        </w:rPr>
        <w:t>5</w:t>
      </w:r>
    </w:p>
    <w:p w14:paraId="05D36201" w14:textId="77777777" w:rsidR="007B372A" w:rsidRDefault="007B372A" w:rsidP="007B372A">
      <w:pPr>
        <w:pStyle w:val="AuthorAffiliations"/>
      </w:pPr>
      <w:r>
        <w:t>NASA Marshall Space Flight Center, Huntsville, AL, 35812</w:t>
      </w:r>
    </w:p>
    <w:p w14:paraId="196377AA" w14:textId="77777777" w:rsidR="007814E5" w:rsidRDefault="007814E5" w:rsidP="007814E5">
      <w:pPr>
        <w:pStyle w:val="AuthorNames"/>
      </w:pPr>
      <w:r>
        <w:t>B. Diedrich</w:t>
      </w:r>
      <w:r w:rsidRPr="007814E5">
        <w:rPr>
          <w:vertAlign w:val="superscript"/>
        </w:rPr>
        <w:t>6</w:t>
      </w:r>
    </w:p>
    <w:p w14:paraId="17F26A2F" w14:textId="77777777" w:rsidR="007814E5" w:rsidRDefault="007814E5" w:rsidP="007814E5">
      <w:pPr>
        <w:pStyle w:val="AuthorAffiliations"/>
      </w:pPr>
      <w:r>
        <w:t>Dynamic Concepts Inc., Huntsville, AL, 35812</w:t>
      </w:r>
    </w:p>
    <w:p w14:paraId="49E0541B" w14:textId="77777777" w:rsidR="007814E5" w:rsidRDefault="007814E5" w:rsidP="007814E5">
      <w:pPr>
        <w:pStyle w:val="AuthorNames"/>
        <w:rPr>
          <w:vertAlign w:val="superscript"/>
        </w:rPr>
      </w:pPr>
      <w:r>
        <w:t>J. Orphee</w:t>
      </w:r>
      <w:r w:rsidRPr="007814E5">
        <w:rPr>
          <w:vertAlign w:val="superscript"/>
        </w:rPr>
        <w:t>7</w:t>
      </w:r>
    </w:p>
    <w:p w14:paraId="3E077124" w14:textId="77777777" w:rsidR="007814E5" w:rsidRDefault="00331153" w:rsidP="007814E5">
      <w:pPr>
        <w:pStyle w:val="AuthorAffiliations"/>
      </w:pPr>
      <w:r>
        <w:t>Aerodyne</w:t>
      </w:r>
      <w:r w:rsidR="007814E5">
        <w:t xml:space="preserve"> </w:t>
      </w:r>
      <w:r>
        <w:t>Industries</w:t>
      </w:r>
      <w:r w:rsidR="007814E5">
        <w:t>, Huntsville, AL, 35812</w:t>
      </w:r>
    </w:p>
    <w:p w14:paraId="3E8C4A0B" w14:textId="32310B86" w:rsidR="00E5095B" w:rsidRPr="004226E2" w:rsidRDefault="00670C0D">
      <w:pPr>
        <w:pStyle w:val="Abstract"/>
      </w:pPr>
      <w:r w:rsidRPr="004226E2">
        <w:t>At the</w:t>
      </w:r>
      <w:r w:rsidR="00E103BD" w:rsidRPr="004226E2">
        <w:t xml:space="preserve"> begin</w:t>
      </w:r>
      <w:r w:rsidRPr="004226E2">
        <w:t>ning of</w:t>
      </w:r>
      <w:r w:rsidR="00E103BD" w:rsidRPr="004226E2">
        <w:t xml:space="preserve"> its </w:t>
      </w:r>
      <w:r w:rsidRPr="004226E2">
        <w:t>2018</w:t>
      </w:r>
      <w:r w:rsidR="00293B7D" w:rsidRPr="004226E2">
        <w:t xml:space="preserve"> </w:t>
      </w:r>
      <w:r w:rsidR="00E103BD" w:rsidRPr="004226E2">
        <w:t>mission, NASA’s</w:t>
      </w:r>
      <w:r w:rsidR="00BC7AF4" w:rsidRPr="004226E2">
        <w:t xml:space="preserve"> Near Earth Asteroid Scout (NEA</w:t>
      </w:r>
      <w:r w:rsidR="00E103BD" w:rsidRPr="004226E2">
        <w:t xml:space="preserve"> Scout</w:t>
      </w:r>
      <w:r w:rsidR="00BC7AF4" w:rsidRPr="004226E2">
        <w:t xml:space="preserve">) mission </w:t>
      </w:r>
      <w:r w:rsidR="00E103BD" w:rsidRPr="004226E2">
        <w:t xml:space="preserve">must </w:t>
      </w:r>
      <w:r w:rsidR="00BC7AF4" w:rsidRPr="004226E2">
        <w:t xml:space="preserve">perform two critical maneuvers shortly after </w:t>
      </w:r>
      <w:r w:rsidR="003D283B" w:rsidRPr="004226E2">
        <w:t>separating</w:t>
      </w:r>
      <w:r w:rsidR="00BC7AF4" w:rsidRPr="004226E2">
        <w:t xml:space="preserve"> from </w:t>
      </w:r>
      <w:r w:rsidR="009D2EA1" w:rsidRPr="004226E2">
        <w:t>its SLS launch vehicle</w:t>
      </w:r>
      <w:r w:rsidR="00BC7AF4" w:rsidRPr="004226E2">
        <w:t xml:space="preserve">. The first maneuver is to </w:t>
      </w:r>
      <w:r w:rsidR="009D2EA1" w:rsidRPr="004226E2">
        <w:t xml:space="preserve">stop </w:t>
      </w:r>
      <w:r w:rsidR="003D283B" w:rsidRPr="004226E2">
        <w:t>all of the spacecraft’s</w:t>
      </w:r>
      <w:r w:rsidR="009D2EA1" w:rsidRPr="004226E2">
        <w:t xml:space="preserve"> </w:t>
      </w:r>
      <w:r w:rsidR="00B162F3" w:rsidRPr="004226E2">
        <w:t xml:space="preserve">rotation rates </w:t>
      </w:r>
      <w:r w:rsidR="009D2EA1" w:rsidRPr="004226E2">
        <w:t>that</w:t>
      </w:r>
      <w:r w:rsidR="00E103BD" w:rsidRPr="004226E2">
        <w:t xml:space="preserve"> may occur during its separation from the launch vehicle</w:t>
      </w:r>
      <w:r w:rsidR="003D283B" w:rsidRPr="004226E2">
        <w:t>,</w:t>
      </w:r>
      <w:r w:rsidR="00B162F3" w:rsidRPr="004226E2">
        <w:t xml:space="preserve"> using angular rate data from an on-board</w:t>
      </w:r>
      <w:r w:rsidR="003865DA" w:rsidRPr="004226E2">
        <w:t xml:space="preserve"> microelectromechanical (MEMS) inertial measuring unit (IMU). </w:t>
      </w:r>
      <w:r w:rsidR="003D283B" w:rsidRPr="004226E2">
        <w:t>Next</w:t>
      </w:r>
      <w:r w:rsidR="003865DA" w:rsidRPr="004226E2">
        <w:t>, the spacecraft</w:t>
      </w:r>
      <w:r w:rsidR="00E103BD" w:rsidRPr="004226E2">
        <w:t xml:space="preserve"> will use </w:t>
      </w:r>
      <w:r w:rsidR="003D283B" w:rsidRPr="004226E2">
        <w:t>its</w:t>
      </w:r>
      <w:r w:rsidR="00E103BD" w:rsidRPr="004226E2">
        <w:t xml:space="preserve"> on-board sun sensors to</w:t>
      </w:r>
      <w:r w:rsidR="003865DA" w:rsidRPr="004226E2">
        <w:t xml:space="preserve"> locate the sun and </w:t>
      </w:r>
      <w:r w:rsidR="00E103BD" w:rsidRPr="004226E2">
        <w:t>carry out its next maneuver</w:t>
      </w:r>
      <w:r w:rsidR="003D283B" w:rsidRPr="004226E2">
        <w:t>:</w:t>
      </w:r>
      <w:r w:rsidR="00E103BD" w:rsidRPr="004226E2">
        <w:t xml:space="preserve"> to </w:t>
      </w:r>
      <w:r w:rsidR="003865DA" w:rsidRPr="004226E2">
        <w:t xml:space="preserve">orient the spacecraft such that </w:t>
      </w:r>
      <w:r w:rsidR="00E103BD" w:rsidRPr="004226E2">
        <w:t>the plane of its</w:t>
      </w:r>
      <w:r w:rsidR="003865DA" w:rsidRPr="004226E2">
        <w:t xml:space="preserve"> photovoltaic array is </w:t>
      </w:r>
      <w:r w:rsidR="00E103BD" w:rsidRPr="004226E2">
        <w:t>perpendicular to the sun</w:t>
      </w:r>
      <w:r w:rsidR="003D283B" w:rsidRPr="004226E2">
        <w:t>, so that it may charge its batteries</w:t>
      </w:r>
      <w:r w:rsidR="003865DA" w:rsidRPr="004226E2">
        <w:t>. In</w:t>
      </w:r>
      <w:r w:rsidR="001D0757" w:rsidRPr="004226E2">
        <w:t xml:space="preserve"> this report, we provide</w:t>
      </w:r>
      <w:r w:rsidR="003865DA" w:rsidRPr="004226E2">
        <w:t xml:space="preserve"> a detailed description of testing and </w:t>
      </w:r>
      <w:r w:rsidR="001D0757" w:rsidRPr="004226E2">
        <w:t>a summary</w:t>
      </w:r>
      <w:r w:rsidR="003865DA" w:rsidRPr="004226E2">
        <w:t xml:space="preserve"> of the performance characteristics of the </w:t>
      </w:r>
      <w:r w:rsidR="00E103BD" w:rsidRPr="004226E2">
        <w:t xml:space="preserve">sun sensor array and the </w:t>
      </w:r>
      <w:r w:rsidR="003865DA" w:rsidRPr="004226E2">
        <w:t xml:space="preserve">IMU.  </w:t>
      </w:r>
    </w:p>
    <w:p w14:paraId="27016B47" w14:textId="77777777" w:rsidR="00E5095B" w:rsidRDefault="00E5095B" w:rsidP="00E5095B">
      <w:pPr>
        <w:pStyle w:val="Heading1"/>
        <w:numPr>
          <w:ilvl w:val="0"/>
          <w:numId w:val="2"/>
        </w:numPr>
      </w:pPr>
      <w:r>
        <w:t>Introduction</w:t>
      </w:r>
    </w:p>
    <w:p w14:paraId="7C7D501E" w14:textId="77777777" w:rsidR="00E5095B" w:rsidRDefault="00686881">
      <w:pPr>
        <w:pStyle w:val="Text"/>
        <w:keepNext/>
        <w:framePr w:dropCap="drop" w:lines="2" w:wrap="around" w:vAnchor="text" w:hAnchor="text"/>
        <w:spacing w:line="459" w:lineRule="exact"/>
        <w:ind w:firstLine="0"/>
        <w:rPr>
          <w:position w:val="-5"/>
          <w:sz w:val="58"/>
        </w:rPr>
      </w:pPr>
      <w:r>
        <w:rPr>
          <w:position w:val="-5"/>
          <w:sz w:val="58"/>
        </w:rPr>
        <w:t>T</w:t>
      </w:r>
    </w:p>
    <w:p w14:paraId="6E777A1E" w14:textId="21014929" w:rsidR="00E54678" w:rsidRPr="004226E2" w:rsidRDefault="00686881" w:rsidP="00F703EA">
      <w:pPr>
        <w:pStyle w:val="Text"/>
        <w:ind w:firstLine="0"/>
      </w:pPr>
      <w:r>
        <w:t xml:space="preserve">HE Near Earth </w:t>
      </w:r>
      <w:r w:rsidRPr="004226E2">
        <w:t>Asteroid Scout</w:t>
      </w:r>
      <w:r w:rsidR="00293B7D" w:rsidRPr="004226E2">
        <w:t xml:space="preserve"> (NEA Scout)</w:t>
      </w:r>
      <w:r w:rsidRPr="004226E2">
        <w:t xml:space="preserve"> </w:t>
      </w:r>
      <w:r w:rsidR="00293B7D" w:rsidRPr="004226E2">
        <w:t>spacecraft</w:t>
      </w:r>
      <w:r w:rsidRPr="004226E2">
        <w:t xml:space="preserve"> is a </w:t>
      </w:r>
      <w:r w:rsidR="00AB4392" w:rsidRPr="004226E2">
        <w:t xml:space="preserve">6U </w:t>
      </w:r>
      <w:r w:rsidR="00F4488A" w:rsidRPr="004226E2">
        <w:t>C</w:t>
      </w:r>
      <w:r w:rsidRPr="004226E2">
        <w:t>ube</w:t>
      </w:r>
      <w:r w:rsidR="00F4488A" w:rsidRPr="004226E2">
        <w:t>S</w:t>
      </w:r>
      <w:r w:rsidR="00AB4392" w:rsidRPr="004226E2">
        <w:t>at</w:t>
      </w:r>
      <w:r w:rsidRPr="004226E2">
        <w:t xml:space="preserve"> scheduled for launch on the</w:t>
      </w:r>
      <w:r w:rsidR="00F4488A" w:rsidRPr="004226E2">
        <w:t xml:space="preserve"> Space Launch System (SLS) EM-1</w:t>
      </w:r>
      <w:r w:rsidR="00AB4392" w:rsidRPr="004226E2">
        <w:t xml:space="preserve"> in 2018</w:t>
      </w:r>
      <w:r w:rsidR="005A23F2" w:rsidRPr="004226E2">
        <w:t xml:space="preserve">. </w:t>
      </w:r>
      <w:r w:rsidRPr="004226E2">
        <w:t xml:space="preserve">The objective of the </w:t>
      </w:r>
      <w:r w:rsidR="00293B7D" w:rsidRPr="004226E2">
        <w:t>2.5-</w:t>
      </w:r>
      <w:r w:rsidR="009A152E" w:rsidRPr="004226E2">
        <w:t xml:space="preserve">year </w:t>
      </w:r>
      <w:r w:rsidRPr="004226E2">
        <w:t xml:space="preserve">NEA Scout mission is to </w:t>
      </w:r>
      <w:r w:rsidR="005A23F2" w:rsidRPr="004226E2">
        <w:t>demonstrate the use of a large, 86 m</w:t>
      </w:r>
      <w:r w:rsidR="005A23F2" w:rsidRPr="004226E2">
        <w:rPr>
          <w:vertAlign w:val="superscript"/>
        </w:rPr>
        <w:t>2</w:t>
      </w:r>
      <w:r w:rsidR="005A23F2" w:rsidRPr="004226E2">
        <w:t xml:space="preserve"> solar sail for primary propulsion system, to </w:t>
      </w:r>
      <w:r w:rsidRPr="004226E2">
        <w:t>rendezvous with a near earth asteroid</w:t>
      </w:r>
      <w:r w:rsidR="00293B7D" w:rsidRPr="004226E2">
        <w:t>,</w:t>
      </w:r>
      <w:r w:rsidR="00BF1E0C" w:rsidRPr="004226E2">
        <w:t xml:space="preserve"> and gather </w:t>
      </w:r>
      <w:r w:rsidR="005A23F2" w:rsidRPr="004226E2">
        <w:t xml:space="preserve">photographic and other </w:t>
      </w:r>
      <w:r w:rsidR="00293B7D" w:rsidRPr="004226E2">
        <w:t>scientific</w:t>
      </w:r>
      <w:r w:rsidR="00BF1E0C" w:rsidRPr="004226E2">
        <w:t xml:space="preserve"> information such as </w:t>
      </w:r>
      <w:r w:rsidR="00293B7D" w:rsidRPr="004226E2">
        <w:t xml:space="preserve">its </w:t>
      </w:r>
      <w:r w:rsidR="00BF1E0C" w:rsidRPr="004226E2">
        <w:t>size</w:t>
      </w:r>
      <w:r w:rsidR="00DC17AB" w:rsidRPr="004226E2">
        <w:t xml:space="preserve"> and </w:t>
      </w:r>
      <w:r w:rsidR="005A23F2" w:rsidRPr="004226E2">
        <w:t xml:space="preserve">spin rate. </w:t>
      </w:r>
      <w:r w:rsidR="00293B7D" w:rsidRPr="004226E2">
        <w:t>The</w:t>
      </w:r>
      <w:r w:rsidR="00BF1E0C" w:rsidRPr="004226E2">
        <w:t xml:space="preserve"> NEA Scout </w:t>
      </w:r>
      <w:r w:rsidR="00293B7D" w:rsidRPr="004226E2">
        <w:t xml:space="preserve">spacecraft </w:t>
      </w:r>
      <w:r w:rsidR="00BF1E0C" w:rsidRPr="004226E2">
        <w:t xml:space="preserve">has an onboard science </w:t>
      </w:r>
      <w:r w:rsidR="00BF1E0C">
        <w:lastRenderedPageBreak/>
        <w:t xml:space="preserve">camera that will be used take detailed images of the asteroid’s </w:t>
      </w:r>
      <w:r w:rsidR="00BF1E0C" w:rsidRPr="004226E2">
        <w:t xml:space="preserve">surface </w:t>
      </w:r>
      <w:r w:rsidR="005A23F2" w:rsidRPr="004226E2">
        <w:t>features</w:t>
      </w:r>
      <w:r w:rsidR="00BF1E0C" w:rsidRPr="004226E2">
        <w:t xml:space="preserve"> in hopes of identifying possible landing sites in support of </w:t>
      </w:r>
      <w:r w:rsidR="00E54678" w:rsidRPr="004226E2">
        <w:t xml:space="preserve">a future manned </w:t>
      </w:r>
      <w:r w:rsidRPr="004226E2">
        <w:t>mission</w:t>
      </w:r>
      <w:r w:rsidR="00BF1E0C" w:rsidRPr="004226E2">
        <w:t xml:space="preserve"> to the</w:t>
      </w:r>
      <w:r w:rsidR="00E54678" w:rsidRPr="004226E2">
        <w:t xml:space="preserve"> asteroid.</w:t>
      </w:r>
      <w:r w:rsidR="00F4488A" w:rsidRPr="004226E2">
        <w:t xml:space="preserve"> </w:t>
      </w:r>
    </w:p>
    <w:p w14:paraId="7894CE66" w14:textId="2A1FA341" w:rsidR="00F4488A" w:rsidRDefault="00F4488A" w:rsidP="00F703EA">
      <w:pPr>
        <w:pStyle w:val="Text"/>
        <w:ind w:firstLine="0"/>
      </w:pPr>
      <w:r>
        <w:tab/>
      </w:r>
      <w:r w:rsidR="005A23F2" w:rsidRPr="004226E2">
        <w:t>The Planetary Systems Corporation’s canisterized satellite dispenser (CSD) system that deploys NEA Scout</w:t>
      </w:r>
      <w:r w:rsidRPr="004226E2">
        <w:t xml:space="preserve"> from the SLS</w:t>
      </w:r>
      <w:r w:rsidR="005A23F2" w:rsidRPr="004226E2">
        <w:t xml:space="preserve"> may induce</w:t>
      </w:r>
      <w:r w:rsidRPr="004226E2">
        <w:t xml:space="preserve"> </w:t>
      </w:r>
      <w:r w:rsidR="009D2EA1" w:rsidRPr="004226E2">
        <w:t>rotational rates as high as 10</w:t>
      </w:r>
      <w:r w:rsidR="009D2EA1" w:rsidRPr="004226E2">
        <w:sym w:font="Symbol" w:char="F0B0"/>
      </w:r>
      <w:r w:rsidR="009D2EA1" w:rsidRPr="004226E2">
        <w:t>/sec</w:t>
      </w:r>
      <w:r w:rsidR="005A23F2" w:rsidRPr="004226E2">
        <w:t xml:space="preserve"> in multiple axes. Therefore</w:t>
      </w:r>
      <w:r w:rsidR="009D2EA1" w:rsidRPr="004226E2">
        <w:t xml:space="preserve">, </w:t>
      </w:r>
      <w:r w:rsidR="005A23F2" w:rsidRPr="004226E2">
        <w:t>spacecraft</w:t>
      </w:r>
      <w:r w:rsidR="00D71B39" w:rsidRPr="004226E2">
        <w:t xml:space="preserve"> must perform two maneuvers that are critical to the success of the mission. The first maneuver is to detumble </w:t>
      </w:r>
      <w:r w:rsidR="005A23F2" w:rsidRPr="004226E2">
        <w:t>itself</w:t>
      </w:r>
      <w:r w:rsidR="00D71B39" w:rsidRPr="004226E2">
        <w:t xml:space="preserve"> </w:t>
      </w:r>
      <w:r w:rsidR="00D71B39">
        <w:t>after deployment. After the NEA Scout has detumbled</w:t>
      </w:r>
      <w:r w:rsidR="005A23F2">
        <w:rPr>
          <w:color w:val="FF0000"/>
        </w:rPr>
        <w:t>,</w:t>
      </w:r>
      <w:r w:rsidR="00D71B39">
        <w:t xml:space="preserve"> </w:t>
      </w:r>
      <w:r w:rsidR="0003367B">
        <w:t>it must</w:t>
      </w:r>
      <w:r w:rsidR="00E20E0D">
        <w:t xml:space="preserve"> </w:t>
      </w:r>
      <w:r w:rsidR="00D71B39">
        <w:t xml:space="preserve">locate the sun in order to </w:t>
      </w:r>
      <w:r w:rsidR="00E20E0D">
        <w:t>successfully point the photovoltaic (PV) array</w:t>
      </w:r>
      <w:r w:rsidR="00A8066F">
        <w:t xml:space="preserve"> that will be used to </w:t>
      </w:r>
      <w:r w:rsidR="00E20E0D" w:rsidRPr="004226E2">
        <w:t xml:space="preserve">charge </w:t>
      </w:r>
      <w:r w:rsidR="005A23F2" w:rsidRPr="004226E2">
        <w:t>its</w:t>
      </w:r>
      <w:r w:rsidR="00E20E0D" w:rsidRPr="004226E2">
        <w:t xml:space="preserve"> batteries that </w:t>
      </w:r>
      <w:r w:rsidR="005A23F2" w:rsidRPr="004226E2">
        <w:t xml:space="preserve">provide </w:t>
      </w:r>
      <w:r w:rsidR="00E20E0D" w:rsidRPr="004226E2">
        <w:t xml:space="preserve">power </w:t>
      </w:r>
      <w:r w:rsidR="005A23F2" w:rsidRPr="004226E2">
        <w:t xml:space="preserve">to </w:t>
      </w:r>
      <w:r w:rsidR="00E20E0D" w:rsidRPr="004226E2">
        <w:t>the guidance</w:t>
      </w:r>
      <w:r w:rsidR="00A8066F" w:rsidRPr="004226E2">
        <w:t xml:space="preserve"> </w:t>
      </w:r>
      <w:r w:rsidR="00A8066F">
        <w:t>and navigation</w:t>
      </w:r>
      <w:r w:rsidR="0003367B">
        <w:t xml:space="preserve"> system</w:t>
      </w:r>
      <w:r w:rsidR="00A8066F">
        <w:t>, communications</w:t>
      </w:r>
      <w:r w:rsidR="0003367B">
        <w:t xml:space="preserve"> equipment</w:t>
      </w:r>
      <w:r w:rsidR="00A8066F">
        <w:t>,</w:t>
      </w:r>
      <w:r w:rsidR="00E20E0D">
        <w:t xml:space="preserve"> and scientific instruments. If</w:t>
      </w:r>
      <w:r w:rsidR="004226E2">
        <w:t xml:space="preserve"> </w:t>
      </w:r>
      <w:r w:rsidR="00E20E0D">
        <w:t>these</w:t>
      </w:r>
      <w:r w:rsidR="00BA267E">
        <w:t xml:space="preserve"> early</w:t>
      </w:r>
      <w:r w:rsidR="00E20E0D">
        <w:t xml:space="preserve"> </w:t>
      </w:r>
      <w:r w:rsidR="00E20E0D" w:rsidRPr="004226E2">
        <w:t xml:space="preserve">maneuvers </w:t>
      </w:r>
      <w:r w:rsidR="005A23F2" w:rsidRPr="004226E2">
        <w:t>are</w:t>
      </w:r>
      <w:r w:rsidR="00E20E0D" w:rsidRPr="004226E2">
        <w:t xml:space="preserve"> not </w:t>
      </w:r>
      <w:r w:rsidR="00BA267E" w:rsidRPr="004226E2">
        <w:t>successful,</w:t>
      </w:r>
      <w:r w:rsidR="00E20E0D" w:rsidRPr="004226E2">
        <w:t xml:space="preserve"> the mission will </w:t>
      </w:r>
      <w:r w:rsidR="005A23F2" w:rsidRPr="004226E2">
        <w:t>likely fail</w:t>
      </w:r>
      <w:r w:rsidR="005A23F2">
        <w:t>. Both the detumbling and sun-</w:t>
      </w:r>
      <w:r w:rsidR="00BA267E">
        <w:t>pointing maneuvers</w:t>
      </w:r>
      <w:r w:rsidR="0043209B">
        <w:t xml:space="preserve"> use dedicated sensors to achieve the </w:t>
      </w:r>
      <w:r w:rsidR="0043209B" w:rsidRPr="004226E2">
        <w:t>maneuver</w:t>
      </w:r>
      <w:r w:rsidR="005A23F2" w:rsidRPr="004226E2">
        <w:t>s’</w:t>
      </w:r>
      <w:r w:rsidR="0043209B" w:rsidRPr="004226E2">
        <w:t xml:space="preserve"> g</w:t>
      </w:r>
      <w:r w:rsidR="0043209B">
        <w:t>oal</w:t>
      </w:r>
      <w:r w:rsidR="005A23F2">
        <w:t>s</w:t>
      </w:r>
      <w:r w:rsidR="0043209B">
        <w:t xml:space="preserve">. </w:t>
      </w:r>
      <w:r w:rsidR="005A23F2" w:rsidRPr="004226E2">
        <w:t>Since</w:t>
      </w:r>
      <w:r w:rsidR="00FB7F61" w:rsidRPr="004226E2">
        <w:t xml:space="preserve"> the performance characteristics of these sensors have not been </w:t>
      </w:r>
      <w:r w:rsidR="00305F21" w:rsidRPr="004226E2">
        <w:t>studied</w:t>
      </w:r>
      <w:r w:rsidR="00FB7F61" w:rsidRPr="004226E2">
        <w:t xml:space="preserve">, </w:t>
      </w:r>
      <w:r w:rsidR="005A23F2" w:rsidRPr="004226E2">
        <w:t xml:space="preserve">we provide </w:t>
      </w:r>
      <w:r w:rsidR="0043209B" w:rsidRPr="004226E2">
        <w:t xml:space="preserve">a thorough description of the </w:t>
      </w:r>
      <w:r w:rsidR="00FE4600" w:rsidRPr="004226E2">
        <w:t>characterization of</w:t>
      </w:r>
      <w:r w:rsidR="0043209B" w:rsidRPr="004226E2">
        <w:t xml:space="preserve"> the performance of the inertial measu</w:t>
      </w:r>
      <w:r w:rsidR="005A23F2" w:rsidRPr="004226E2">
        <w:t>ring unit (IMU) and sun sensors in this report</w:t>
      </w:r>
      <w:r w:rsidR="0043209B" w:rsidRPr="004226E2">
        <w:t xml:space="preserve">. </w:t>
      </w:r>
    </w:p>
    <w:p w14:paraId="7FBF28D8" w14:textId="2D938F7C" w:rsidR="00EC2840" w:rsidRDefault="00FB7F61" w:rsidP="00686881">
      <w:pPr>
        <w:pStyle w:val="Text"/>
        <w:ind w:firstLine="0"/>
      </w:pPr>
      <w:r>
        <w:tab/>
      </w:r>
      <w:r w:rsidR="006A2962" w:rsidRPr="004226E2">
        <w:t>T</w:t>
      </w:r>
      <w:r w:rsidRPr="004226E2">
        <w:t xml:space="preserve">he NEA Scout uses </w:t>
      </w:r>
      <w:r w:rsidR="00B96D4A" w:rsidRPr="004226E2">
        <w:t xml:space="preserve">measurements provided by </w:t>
      </w:r>
      <w:r w:rsidRPr="004226E2">
        <w:t xml:space="preserve">a Sensonor </w:t>
      </w:r>
      <w:r w:rsidR="008956B2" w:rsidRPr="004226E2">
        <w:t xml:space="preserve">STIM 300 </w:t>
      </w:r>
      <w:r w:rsidRPr="004226E2">
        <w:t>IMU</w:t>
      </w:r>
      <w:r w:rsidR="00F54556" w:rsidRPr="004226E2">
        <w:t xml:space="preserve"> [1]</w:t>
      </w:r>
      <w:r w:rsidR="006A2962" w:rsidRPr="004226E2">
        <w:t xml:space="preserve"> in order to detumble the CubeSat after deployment</w:t>
      </w:r>
      <w:r w:rsidRPr="004226E2">
        <w:t xml:space="preserve">. </w:t>
      </w:r>
      <w:r>
        <w:t>This IMU is a strapdown, m</w:t>
      </w:r>
      <w:r w:rsidRPr="00FB7F61">
        <w:t>icroelectromechanical</w:t>
      </w:r>
      <w:r>
        <w:t xml:space="preserve"> (MEMS) system that contains </w:t>
      </w:r>
      <w:r w:rsidR="00C670D6">
        <w:t xml:space="preserve">a three-axis gyroscope for measuring angular rates, a three-axis accelerometer for measuring linear accelerations, and a three axis inclinometer for measuring inclination angles. </w:t>
      </w:r>
      <w:r w:rsidR="006A2962">
        <w:t>MEMS</w:t>
      </w:r>
      <w:r w:rsidR="006A2962" w:rsidRPr="006A2962">
        <w:rPr>
          <w:color w:val="FF0000"/>
        </w:rPr>
        <w:t>-</w:t>
      </w:r>
      <w:r w:rsidR="00E36ADB">
        <w:t xml:space="preserve">based IMUs are typically small, lightweight, and have minimal power requirements. The STIM 300 footprint is roughly 40 mm × 45 mm × 22 mm, </w:t>
      </w:r>
      <w:r w:rsidR="004226E2">
        <w:t>masses</w:t>
      </w:r>
      <w:r w:rsidR="00E36ADB">
        <w:t xml:space="preserve"> 55 grams, and </w:t>
      </w:r>
      <w:r w:rsidR="006A2962" w:rsidRPr="004226E2">
        <w:t>consumes</w:t>
      </w:r>
      <w:r w:rsidR="00E36ADB">
        <w:t xml:space="preserve"> 1.5 </w:t>
      </w:r>
      <w:r w:rsidR="006A2962" w:rsidRPr="004226E2">
        <w:t>w</w:t>
      </w:r>
      <w:r w:rsidR="00E36ADB">
        <w:t xml:space="preserve">atts of power. </w:t>
      </w:r>
      <w:r w:rsidR="006A2962">
        <w:t>One drawback of MEMS-</w:t>
      </w:r>
      <w:r w:rsidR="00184D06">
        <w:t xml:space="preserve">based IMUs is that </w:t>
      </w:r>
      <w:r w:rsidR="00E36ADB">
        <w:t>they do suffer from a lack of sensitivity at low rotational rates and small accelerations</w:t>
      </w:r>
      <w:r w:rsidR="006A2962">
        <w:t>,</w:t>
      </w:r>
      <w:r w:rsidR="00E36ADB">
        <w:t xml:space="preserve"> when compared to high precision fiber optic gyros. </w:t>
      </w:r>
      <w:r w:rsidR="00676A20">
        <w:t>For detumbling</w:t>
      </w:r>
      <w:r w:rsidR="008A433C">
        <w:t>,</w:t>
      </w:r>
      <w:r w:rsidR="00676A20">
        <w:t xml:space="preserve"> the flight computer reads the rotational ra</w:t>
      </w:r>
      <w:r w:rsidR="008A433C">
        <w:t>tes</w:t>
      </w:r>
      <w:r w:rsidR="00FE4600">
        <w:t xml:space="preserve"> (</w:t>
      </w:r>
      <w:r w:rsidR="006D01D2">
        <w:sym w:font="Symbol" w:char="F07E"/>
      </w:r>
      <w:r w:rsidR="006D01D2">
        <w:t>10</w:t>
      </w:r>
      <w:r w:rsidR="006D01D2">
        <w:sym w:font="Symbol" w:char="F0B0"/>
      </w:r>
      <w:r w:rsidR="006D01D2">
        <w:t>/sec per axis</w:t>
      </w:r>
      <w:r w:rsidR="00E54F10">
        <w:t xml:space="preserve"> after ejection from the CSD</w:t>
      </w:r>
      <w:r w:rsidR="006D01D2">
        <w:t xml:space="preserve"> system)</w:t>
      </w:r>
      <w:r w:rsidR="008A433C">
        <w:t xml:space="preserve"> from the IMU</w:t>
      </w:r>
      <w:r w:rsidR="006A2962">
        <w:t>,</w:t>
      </w:r>
      <w:r w:rsidR="008A433C">
        <w:t xml:space="preserve"> and then uses</w:t>
      </w:r>
      <w:r w:rsidR="00F55F84">
        <w:t xml:space="preserve"> a </w:t>
      </w:r>
      <w:r w:rsidR="00FE4600">
        <w:t xml:space="preserve">cold-gas thruster system to </w:t>
      </w:r>
      <w:r w:rsidR="00FE4600" w:rsidRPr="004226E2">
        <w:t>slow</w:t>
      </w:r>
      <w:r w:rsidR="00676A20" w:rsidRPr="004226E2">
        <w:t xml:space="preserve"> </w:t>
      </w:r>
      <w:r w:rsidR="006A2962" w:rsidRPr="004226E2">
        <w:t>it</w:t>
      </w:r>
      <w:r w:rsidR="00676A20" w:rsidRPr="004226E2">
        <w:t>s rotation</w:t>
      </w:r>
      <w:r w:rsidR="00FE4600" w:rsidRPr="004226E2">
        <w:t xml:space="preserve"> until the </w:t>
      </w:r>
      <w:r w:rsidR="00FE4600">
        <w:t>spacecraft is stabiliz</w:t>
      </w:r>
      <w:r w:rsidR="00FE4600" w:rsidRPr="004226E2">
        <w:t>ed</w:t>
      </w:r>
      <w:r w:rsidR="006A2962" w:rsidRPr="004226E2">
        <w:t xml:space="preserve"> with negligible rates</w:t>
      </w:r>
      <w:r w:rsidR="00FE4600" w:rsidRPr="004226E2">
        <w:t xml:space="preserve">. </w:t>
      </w:r>
      <w:r w:rsidR="006A2962" w:rsidRPr="004226E2">
        <w:t>One possible problem that may occur</w:t>
      </w:r>
      <w:r w:rsidR="008956B2" w:rsidRPr="004226E2">
        <w:t xml:space="preserve"> during the detumbling maneuver </w:t>
      </w:r>
      <w:r w:rsidR="006A2962" w:rsidRPr="004226E2">
        <w:t>is that</w:t>
      </w:r>
      <w:r w:rsidR="008956B2" w:rsidRPr="004226E2">
        <w:t xml:space="preserve"> although the </w:t>
      </w:r>
      <w:r w:rsidR="008956B2" w:rsidRPr="004226E2">
        <w:rPr>
          <w:i/>
        </w:rPr>
        <w:t>initial</w:t>
      </w:r>
      <w:r w:rsidR="008956B2" w:rsidRPr="004226E2">
        <w:t xml:space="preserve"> rotational rates </w:t>
      </w:r>
      <w:r w:rsidR="006A2962" w:rsidRPr="004226E2">
        <w:t>are expected to</w:t>
      </w:r>
      <w:r w:rsidR="008956B2" w:rsidRPr="004226E2">
        <w:t xml:space="preserve"> be well within the capabilities of the STIM 300</w:t>
      </w:r>
      <w:r w:rsidR="006A2962" w:rsidRPr="004226E2">
        <w:t>,</w:t>
      </w:r>
      <w:r w:rsidR="008956B2" w:rsidRPr="004226E2">
        <w:t xml:space="preserve"> as the thrusters gradually decrease </w:t>
      </w:r>
      <w:r w:rsidR="006A2962" w:rsidRPr="004226E2">
        <w:t>the rates, they</w:t>
      </w:r>
      <w:r w:rsidR="008956B2" w:rsidRPr="004226E2">
        <w:t xml:space="preserve"> will eventually be slow enough that the IMU no longer gives </w:t>
      </w:r>
      <w:r w:rsidR="006A2962" w:rsidRPr="004226E2">
        <w:t>useful</w:t>
      </w:r>
      <w:r w:rsidR="008956B2" w:rsidRPr="004226E2">
        <w:t xml:space="preserve"> information. </w:t>
      </w:r>
      <w:r w:rsidR="006A2962" w:rsidRPr="004226E2">
        <w:t>At this time, t</w:t>
      </w:r>
      <w:r w:rsidR="006D01D2" w:rsidRPr="004226E2">
        <w:t>he NEA Scout</w:t>
      </w:r>
      <w:r w:rsidR="006A2962" w:rsidRPr="004226E2">
        <w:t>’s</w:t>
      </w:r>
      <w:r w:rsidR="006D01D2" w:rsidRPr="004226E2">
        <w:t xml:space="preserve"> star tracker will </w:t>
      </w:r>
      <w:r w:rsidR="006A2962" w:rsidRPr="004226E2">
        <w:t>serve as</w:t>
      </w:r>
      <w:r w:rsidR="006D01D2" w:rsidRPr="004226E2">
        <w:t xml:space="preserve"> the spacecraft’s primary inertial sensor after the system has been stabilized</w:t>
      </w:r>
      <w:r w:rsidR="006D01D2">
        <w:t>.</w:t>
      </w:r>
    </w:p>
    <w:p w14:paraId="638EE82B" w14:textId="0B4C5BD6" w:rsidR="00591910" w:rsidRDefault="00EC2840" w:rsidP="00591910">
      <w:pPr>
        <w:pStyle w:val="Text"/>
        <w:ind w:firstLine="0"/>
      </w:pPr>
      <w:r>
        <w:tab/>
        <w:t>For the sun</w:t>
      </w:r>
      <w:r w:rsidR="009D2EA1">
        <w:rPr>
          <w:color w:val="FF0000"/>
        </w:rPr>
        <w:t>-</w:t>
      </w:r>
      <w:r>
        <w:t>pointing maneuver</w:t>
      </w:r>
      <w:r w:rsidR="00DA7B05">
        <w:t>,</w:t>
      </w:r>
      <w:r>
        <w:t xml:space="preserve"> the NEA Scout employs three </w:t>
      </w:r>
      <w:r w:rsidR="00236442">
        <w:t>sun sensor</w:t>
      </w:r>
      <w:r w:rsidR="00DA7B05">
        <w:t xml:space="preserve"> </w:t>
      </w:r>
      <w:r w:rsidR="00DA7B05" w:rsidRPr="004226E2">
        <w:t>package</w:t>
      </w:r>
      <w:r w:rsidR="00236442" w:rsidRPr="004226E2">
        <w:t>s</w:t>
      </w:r>
      <w:r w:rsidR="00DA7B05" w:rsidRPr="004226E2">
        <w:t xml:space="preserve"> </w:t>
      </w:r>
      <w:r w:rsidR="00236442" w:rsidRPr="004226E2">
        <w:t>attached</w:t>
      </w:r>
      <w:r w:rsidRPr="004226E2">
        <w:t xml:space="preserve"> </w:t>
      </w:r>
      <w:r w:rsidR="00236442" w:rsidRPr="004226E2">
        <w:t>on three diffe</w:t>
      </w:r>
      <w:r w:rsidR="009B6DC0" w:rsidRPr="004226E2">
        <w:t>rent spacecraft surfaces</w:t>
      </w:r>
      <w:r w:rsidR="00236442" w:rsidRPr="004226E2">
        <w:t>. Each sun sensor</w:t>
      </w:r>
      <w:r w:rsidRPr="004226E2">
        <w:t xml:space="preserve"> </w:t>
      </w:r>
      <w:r w:rsidR="00DA7B05" w:rsidRPr="004226E2">
        <w:t>package has</w:t>
      </w:r>
      <w:r w:rsidRPr="004226E2">
        <w:t xml:space="preserve"> </w:t>
      </w:r>
      <w:r w:rsidR="00591910" w:rsidRPr="004226E2">
        <w:t xml:space="preserve">a set of </w:t>
      </w:r>
      <w:r w:rsidRPr="004226E2">
        <w:t xml:space="preserve">four </w:t>
      </w:r>
      <w:r w:rsidR="00CA6977" w:rsidRPr="004226E2">
        <w:t>silicon (</w:t>
      </w:r>
      <w:r w:rsidRPr="004226E2">
        <w:t>Si</w:t>
      </w:r>
      <w:r w:rsidR="00CA6977" w:rsidRPr="004226E2">
        <w:t>)</w:t>
      </w:r>
      <w:r w:rsidRPr="004226E2">
        <w:t xml:space="preserve"> photodiodes</w:t>
      </w:r>
      <w:r w:rsidR="00D85B88" w:rsidRPr="004226E2">
        <w:t xml:space="preserve"> that are optimized to be sensitive to wavelengths within the visible spectrum</w:t>
      </w:r>
      <w:r w:rsidR="00BB6486" w:rsidRPr="004226E2">
        <w:t xml:space="preserve"> [2]</w:t>
      </w:r>
      <w:r w:rsidR="00D85B88" w:rsidRPr="004226E2">
        <w:t xml:space="preserve">. </w:t>
      </w:r>
      <w:r w:rsidR="00591910" w:rsidRPr="004226E2">
        <w:t xml:space="preserve">Each </w:t>
      </w:r>
      <w:r w:rsidR="00DA7B05" w:rsidRPr="004226E2">
        <w:t xml:space="preserve">of the four </w:t>
      </w:r>
      <w:r w:rsidR="00591910" w:rsidRPr="004226E2">
        <w:t>photodiode</w:t>
      </w:r>
      <w:r w:rsidR="00DA7B05" w:rsidRPr="004226E2">
        <w:t>s</w:t>
      </w:r>
      <w:r w:rsidR="00591910" w:rsidRPr="004226E2">
        <w:t xml:space="preserve"> produce a</w:t>
      </w:r>
      <w:r w:rsidR="00CA6977" w:rsidRPr="004226E2">
        <w:t>n electrical</w:t>
      </w:r>
      <w:r w:rsidR="00591910" w:rsidRPr="004226E2">
        <w:t xml:space="preserve"> signal relative to the intensity of the light that strikes the face of the device. The relative strengths of the signals are then used to calculate a sun vector</w:t>
      </w:r>
      <w:r w:rsidR="00DA7B05" w:rsidRPr="004226E2">
        <w:t xml:space="preserve">, which is </w:t>
      </w:r>
      <w:r w:rsidR="00591910" w:rsidRPr="004226E2">
        <w:t>used to point the photovoltaic array towards the sun in or</w:t>
      </w:r>
      <w:r w:rsidR="00591910">
        <w:t xml:space="preserve">der to charge the onboard batteries. </w:t>
      </w:r>
    </w:p>
    <w:p w14:paraId="7C6DA3A4" w14:textId="77777777" w:rsidR="00101216" w:rsidRDefault="00101216" w:rsidP="00101216">
      <w:pPr>
        <w:pStyle w:val="Heading1"/>
        <w:numPr>
          <w:ilvl w:val="0"/>
          <w:numId w:val="2"/>
        </w:numPr>
      </w:pPr>
      <w:r>
        <w:t>Experimental Setup</w:t>
      </w:r>
    </w:p>
    <w:p w14:paraId="152BCB9C" w14:textId="77777777" w:rsidR="00DE27AB" w:rsidRPr="008A433C" w:rsidRDefault="00DE27AB" w:rsidP="00675783">
      <w:pPr>
        <w:pStyle w:val="Heading1"/>
        <w:jc w:val="both"/>
        <w:rPr>
          <w:sz w:val="20"/>
        </w:rPr>
      </w:pPr>
      <w:r w:rsidRPr="008A433C">
        <w:rPr>
          <w:sz w:val="20"/>
        </w:rPr>
        <w:t>IMU Test Setup</w:t>
      </w:r>
    </w:p>
    <w:p w14:paraId="4C2ECB0E" w14:textId="4B8E8578" w:rsidR="00DE27AB" w:rsidRDefault="00DE27AB" w:rsidP="00DE27AB">
      <w:pPr>
        <w:pStyle w:val="Text"/>
        <w:ind w:firstLine="0"/>
      </w:pPr>
      <w:r>
        <w:tab/>
      </w:r>
      <w:r w:rsidRPr="00557E5E">
        <w:t>The IMU test</w:t>
      </w:r>
      <w:r w:rsidR="00FA1308" w:rsidRPr="00557E5E">
        <w:t>s</w:t>
      </w:r>
      <w:r w:rsidRPr="00557E5E">
        <w:t xml:space="preserve"> were conducted in the Guidance, Navigation, and Control Lab</w:t>
      </w:r>
      <w:r w:rsidR="004E5BA7" w:rsidRPr="00557E5E">
        <w:t>oratory</w:t>
      </w:r>
      <w:r w:rsidRPr="00557E5E">
        <w:t xml:space="preserve"> facility</w:t>
      </w:r>
      <w:r w:rsidR="00FA1308" w:rsidRPr="00557E5E">
        <w:t xml:space="preserve"> at the NASA-Marshall Space Flight Center</w:t>
      </w:r>
      <w:r w:rsidR="004E5BA7" w:rsidRPr="00557E5E">
        <w:t>, Huntsville, AL</w:t>
      </w:r>
      <w:r w:rsidRPr="00557E5E">
        <w:t xml:space="preserve">. The test utilized the facility’s </w:t>
      </w:r>
      <w:r w:rsidR="004E5BA7" w:rsidRPr="00557E5E">
        <w:t xml:space="preserve">Contraves Goerz Corp. </w:t>
      </w:r>
      <w:r w:rsidRPr="00557E5E">
        <w:t>high precision three-axis r</w:t>
      </w:r>
      <w:r w:rsidR="00FA1308" w:rsidRPr="00557E5E">
        <w:t>otational rate</w:t>
      </w:r>
      <w:r w:rsidR="00A44869" w:rsidRPr="00557E5E">
        <w:t xml:space="preserve"> </w:t>
      </w:r>
      <w:r w:rsidRPr="00557E5E">
        <w:t>table.</w:t>
      </w:r>
      <w:r w:rsidR="00FA1308" w:rsidRPr="00557E5E">
        <w:t xml:space="preserve"> The three-axis rotational rate</w:t>
      </w:r>
      <w:r w:rsidR="00A44869" w:rsidRPr="00557E5E">
        <w:t xml:space="preserve"> </w:t>
      </w:r>
      <w:r w:rsidRPr="00557E5E">
        <w:t xml:space="preserve">table </w:t>
      </w:r>
      <w:r w:rsidR="00FA1308" w:rsidRPr="00557E5E">
        <w:t xml:space="preserve">is </w:t>
      </w:r>
      <w:r w:rsidRPr="00557E5E">
        <w:t xml:space="preserve">vibrationally isolated from the building by </w:t>
      </w:r>
      <w:r w:rsidR="00675783" w:rsidRPr="00557E5E">
        <w:t>resting on</w:t>
      </w:r>
      <w:r w:rsidRPr="00557E5E">
        <w:t xml:space="preserve"> an independent concrete foundation that is separate from the building’s fou</w:t>
      </w:r>
      <w:r w:rsidR="00675783" w:rsidRPr="00557E5E">
        <w:t>ndation</w:t>
      </w:r>
      <w:r w:rsidR="00675783">
        <w:t>. The rate table allows the</w:t>
      </w:r>
      <w:r>
        <w:t xml:space="preserve"> user to progr</w:t>
      </w:r>
      <w:r w:rsidR="00A44869">
        <w:t>am angular rates of up to ±200</w:t>
      </w:r>
      <w:r>
        <w:sym w:font="Symbol" w:char="F0B0"/>
      </w:r>
      <w:r w:rsidR="00675783">
        <w:t>/sec for each</w:t>
      </w:r>
      <w:r>
        <w:t xml:space="preserve"> axis</w:t>
      </w:r>
      <w:r w:rsidR="00A44869">
        <w:t>,</w:t>
      </w:r>
      <w:r>
        <w:t xml:space="preserve"> with an angu</w:t>
      </w:r>
      <w:r w:rsidR="00A44869">
        <w:t>lar rate precision of ±0.00001</w:t>
      </w:r>
      <w:r>
        <w:sym w:font="Symbol" w:char="F0B0"/>
      </w:r>
      <w:r>
        <w:t xml:space="preserve">/sec. </w:t>
      </w:r>
    </w:p>
    <w:p w14:paraId="3A30B872" w14:textId="0DE67D95" w:rsidR="00101143" w:rsidRDefault="00DE27AB" w:rsidP="00FA1308">
      <w:pPr>
        <w:pStyle w:val="Text"/>
      </w:pPr>
      <w:r>
        <w:tab/>
        <w:t xml:space="preserve">To test the Sensonor STIM 300 IMU, a </w:t>
      </w:r>
      <w:r w:rsidR="00A44869" w:rsidRPr="00557E5E">
        <w:t>custom</w:t>
      </w:r>
      <w:r w:rsidRPr="00557E5E">
        <w:t xml:space="preserve"> mounting plate was fabricated</w:t>
      </w:r>
      <w:r w:rsidR="00A44869" w:rsidRPr="00557E5E">
        <w:t xml:space="preserve"> by 3D printing to</w:t>
      </w:r>
      <w:r w:rsidRPr="00557E5E">
        <w:t xml:space="preserve"> </w:t>
      </w:r>
      <w:r w:rsidR="00A44869" w:rsidRPr="00557E5E">
        <w:t>allow</w:t>
      </w:r>
      <w:r w:rsidRPr="00557E5E">
        <w:t xml:space="preserve"> the device to be mounted to the center of the rate table. After mounting the device, the appropriate </w:t>
      </w:r>
      <w:r>
        <w:t>electrical connections were made. In order to communicate with the IMU</w:t>
      </w:r>
      <w:r w:rsidR="00A44869">
        <w:t>,</w:t>
      </w:r>
      <w:r>
        <w:t xml:space="preserve"> a special RS-422 to USB cable was purchased from Sensonor. </w:t>
      </w:r>
      <w:r w:rsidR="00FA1308">
        <w:t xml:space="preserve">The USB-RS422 converter cable is a USB to RS-422 levels serial UART converter cable, incorporating FTDI’s </w:t>
      </w:r>
      <w:r w:rsidR="00557E5E">
        <w:t>(Future Technology Devices International)</w:t>
      </w:r>
      <w:r w:rsidR="00A44869">
        <w:rPr>
          <w:color w:val="FF0000"/>
        </w:rPr>
        <w:t xml:space="preserve"> </w:t>
      </w:r>
      <w:r w:rsidR="00FA1308">
        <w:t xml:space="preserve">FT232RQ USB to serial UART interface IC </w:t>
      </w:r>
      <w:r w:rsidR="00FA1308" w:rsidRPr="00557E5E">
        <w:t xml:space="preserve">device </w:t>
      </w:r>
      <w:r w:rsidR="00A44869" w:rsidRPr="00557E5E">
        <w:t>that</w:t>
      </w:r>
      <w:r w:rsidR="00FA1308" w:rsidRPr="00557E5E">
        <w:t xml:space="preserve"> </w:t>
      </w:r>
      <w:r w:rsidR="00FA1308">
        <w:t>handles all the USB signaling and protocols</w:t>
      </w:r>
      <w:r w:rsidR="007324F7">
        <w:t xml:space="preserve"> [3]</w:t>
      </w:r>
      <w:r w:rsidR="00FA1308">
        <w:t xml:space="preserve">. The cable provides a fast, simple way to connect the IMU module with a RS422 interface to USB. The </w:t>
      </w:r>
      <w:r>
        <w:t xml:space="preserve">cable provides both communication and power </w:t>
      </w:r>
      <w:r w:rsidR="00FA1308">
        <w:t>from a connected laptop that is</w:t>
      </w:r>
      <w:r w:rsidR="00675783">
        <w:t xml:space="preserve"> </w:t>
      </w:r>
      <w:r>
        <w:t xml:space="preserve">secured to the top of the rate table. </w:t>
      </w:r>
      <w:r w:rsidR="00FA1308" w:rsidRPr="00557E5E">
        <w:t xml:space="preserve">Data </w:t>
      </w:r>
      <w:r w:rsidR="00A44869" w:rsidRPr="00557E5E">
        <w:t>were</w:t>
      </w:r>
      <w:r w:rsidR="00FA1308" w:rsidRPr="00557E5E">
        <w:t xml:space="preserve"> captured and stored using the Sensonor STIM 300 EVK software</w:t>
      </w:r>
      <w:r w:rsidR="00A44869" w:rsidRPr="00557E5E">
        <w:t xml:space="preserve"> which</w:t>
      </w:r>
      <w:r w:rsidR="00FA1308" w:rsidRPr="00557E5E">
        <w:t xml:space="preserve"> allows the user to configure the IMU as </w:t>
      </w:r>
      <w:r w:rsidR="00FA1308">
        <w:t xml:space="preserve">well as graphically </w:t>
      </w:r>
      <w:r w:rsidR="002207D8">
        <w:t>display gyro</w:t>
      </w:r>
      <w:r w:rsidR="00ED70EC">
        <w:t>scope</w:t>
      </w:r>
      <w:r w:rsidR="002207D8">
        <w:t>, accelerometer, and inclinometer</w:t>
      </w:r>
      <w:r w:rsidR="00FA1308">
        <w:t xml:space="preserve"> data and export the raw data as a text file. </w:t>
      </w:r>
    </w:p>
    <w:p w14:paraId="7A20B784" w14:textId="6921C023" w:rsidR="00331153" w:rsidRPr="00557E5E" w:rsidRDefault="00101143" w:rsidP="00DE27AB">
      <w:pPr>
        <w:pStyle w:val="Text"/>
        <w:ind w:firstLine="0"/>
      </w:pPr>
      <w:r>
        <w:tab/>
      </w:r>
      <w:r w:rsidR="00E0748C">
        <w:t xml:space="preserve">To measure the performance characteristics of the IMU under rotational rates similar to those that will be encountered during the NEA Scout mission, several tests were designed. </w:t>
      </w:r>
      <w:r w:rsidR="00ED70EC">
        <w:t>For e</w:t>
      </w:r>
      <w:r w:rsidR="002D1735">
        <w:t>ach test</w:t>
      </w:r>
      <w:r w:rsidR="00ED70EC">
        <w:t xml:space="preserve">, carried out in ambient conditions, the </w:t>
      </w:r>
      <w:r w:rsidR="00ED70EC" w:rsidRPr="00557E5E">
        <w:t xml:space="preserve">IMU </w:t>
      </w:r>
      <w:r w:rsidR="00A44869" w:rsidRPr="00557E5E">
        <w:t>was</w:t>
      </w:r>
      <w:r w:rsidR="00ED70EC" w:rsidRPr="00557E5E">
        <w:t xml:space="preserve"> configured to</w:t>
      </w:r>
      <w:r w:rsidR="002D1735" w:rsidRPr="00557E5E">
        <w:t xml:space="preserve"> collect gyroscope, accelerometer, and inclinometer data for each axis. </w:t>
      </w:r>
      <w:r w:rsidR="00F22F17" w:rsidRPr="00557E5E">
        <w:t>To measure the IMU bias</w:t>
      </w:r>
      <w:r w:rsidR="00F92CD5" w:rsidRPr="00557E5E">
        <w:t xml:space="preserve">, two tests were performed. First, the device was placed on a </w:t>
      </w:r>
      <w:r w:rsidR="00A44869" w:rsidRPr="00557E5E">
        <w:t>non-rotating</w:t>
      </w:r>
      <w:r w:rsidR="00F92CD5" w:rsidRPr="00557E5E">
        <w:t xml:space="preserve"> rate table and</w:t>
      </w:r>
      <w:r w:rsidR="00F22F17" w:rsidRPr="00557E5E">
        <w:t xml:space="preserve"> data </w:t>
      </w:r>
      <w:r w:rsidR="00A44869" w:rsidRPr="00557E5E">
        <w:t xml:space="preserve">were </w:t>
      </w:r>
      <w:r w:rsidR="00F92CD5" w:rsidRPr="00557E5E">
        <w:t xml:space="preserve">collected from the IMU </w:t>
      </w:r>
      <w:r w:rsidR="00F22F17" w:rsidRPr="00557E5E">
        <w:t>for 10 seconds</w:t>
      </w:r>
      <w:r w:rsidR="00A44869" w:rsidRPr="00557E5E">
        <w:t>,</w:t>
      </w:r>
      <w:r w:rsidR="00ED70EC" w:rsidRPr="00557E5E">
        <w:t xml:space="preserve"> after which the IMU</w:t>
      </w:r>
      <w:r w:rsidR="00A44869" w:rsidRPr="00557E5E">
        <w:t>’s power</w:t>
      </w:r>
      <w:r w:rsidR="00ED70EC" w:rsidRPr="00557E5E">
        <w:t xml:space="preserve"> was cycled</w:t>
      </w:r>
      <w:r w:rsidR="00A44869" w:rsidRPr="00557E5E">
        <w:t xml:space="preserve"> off and then on</w:t>
      </w:r>
      <w:r w:rsidR="00ED70EC" w:rsidRPr="00557E5E">
        <w:t>. Another</w:t>
      </w:r>
      <w:r w:rsidR="00A44869" w:rsidRPr="00557E5E">
        <w:t xml:space="preserve"> </w:t>
      </w:r>
      <w:r w:rsidR="00ED70EC" w:rsidRPr="00557E5E">
        <w:t xml:space="preserve">bias test was performed for a </w:t>
      </w:r>
      <w:r w:rsidR="00A44869" w:rsidRPr="00557E5E">
        <w:t>one hour duration</w:t>
      </w:r>
      <w:r w:rsidR="00ED70EC" w:rsidRPr="00557E5E">
        <w:t xml:space="preserve">. </w:t>
      </w:r>
      <w:r w:rsidR="00A44869" w:rsidRPr="00557E5E">
        <w:t>Subsequent testing</w:t>
      </w:r>
      <w:r w:rsidR="005A5676" w:rsidRPr="00557E5E">
        <w:t xml:space="preserve"> measure</w:t>
      </w:r>
      <w:r w:rsidR="00A44869" w:rsidRPr="00557E5E">
        <w:t>d</w:t>
      </w:r>
      <w:r w:rsidR="005A5676" w:rsidRPr="00557E5E">
        <w:t xml:space="preserve"> the run-to-run bias repeatability. </w:t>
      </w:r>
    </w:p>
    <w:p w14:paraId="3475C44C" w14:textId="6F4FA053" w:rsidR="00A44869" w:rsidRPr="00A44869" w:rsidRDefault="00A44869" w:rsidP="00DE27AB">
      <w:pPr>
        <w:pStyle w:val="Text"/>
        <w:ind w:firstLine="0"/>
      </w:pPr>
      <w:r>
        <w:lastRenderedPageBreak/>
        <w:tab/>
      </w:r>
      <w:r w:rsidRPr="00557E5E">
        <w:t xml:space="preserve">The testing matrix, shown in Table 1, </w:t>
      </w:r>
      <w:r w:rsidR="001A422D" w:rsidRPr="00557E5E">
        <w:t xml:space="preserve">describes the battery of tests that </w:t>
      </w:r>
      <w:r w:rsidR="006012E7" w:rsidRPr="00557E5E">
        <w:t>was</w:t>
      </w:r>
      <w:r w:rsidR="001A422D" w:rsidRPr="00557E5E">
        <w:t xml:space="preserve"> designed</w:t>
      </w:r>
      <w:r w:rsidR="006012E7" w:rsidRPr="00557E5E">
        <w:t>,</w:t>
      </w:r>
      <w:r w:rsidR="001A422D" w:rsidRPr="00557E5E">
        <w:t xml:space="preserve"> and </w:t>
      </w:r>
      <w:r w:rsidR="006012E7" w:rsidRPr="00557E5E">
        <w:t>each test’s</w:t>
      </w:r>
      <w:r w:rsidR="001A422D" w:rsidRPr="00557E5E">
        <w:t xml:space="preserve"> current status.</w:t>
      </w:r>
      <w:r w:rsidR="006012E7" w:rsidRPr="00557E5E">
        <w:t xml:space="preserve"> It </w:t>
      </w:r>
      <w:r w:rsidRPr="00557E5E">
        <w:t>includes tests for bias, run-to-run bias repeatability, and IMU sensitivity at slew rates that will be experienced on the NEA Scout spacecraft</w:t>
      </w:r>
      <w:r w:rsidRPr="00A44869">
        <w:t>. Additional tests were also designed to measure the IMU’s performance characteristics during multi-axis rotations.</w:t>
      </w:r>
    </w:p>
    <w:p w14:paraId="6AFC862E" w14:textId="77777777" w:rsidR="00A44869" w:rsidRDefault="00A44869" w:rsidP="00A44869">
      <w:pPr>
        <w:pStyle w:val="Text"/>
        <w:ind w:firstLine="0"/>
        <w:jc w:val="center"/>
      </w:pPr>
    </w:p>
    <w:p w14:paraId="158D574C" w14:textId="36C78CA3" w:rsidR="00A44869" w:rsidRDefault="00A44869" w:rsidP="00A44869">
      <w:pPr>
        <w:pStyle w:val="Text"/>
        <w:ind w:firstLine="0"/>
        <w:jc w:val="center"/>
      </w:pPr>
      <w:r>
        <w:t xml:space="preserve">Table 1. </w:t>
      </w:r>
      <w:r w:rsidRPr="00A44869">
        <w:rPr>
          <w:b/>
        </w:rPr>
        <w:t>Sensonor STIM 300 IMU Test Matrix</w:t>
      </w:r>
    </w:p>
    <w:tbl>
      <w:tblPr>
        <w:tblStyle w:val="TableGrid"/>
        <w:tblpPr w:leftFromText="180" w:rightFromText="180" w:vertAnchor="text" w:horzAnchor="margin" w:tblpY="153"/>
        <w:tblW w:w="10026" w:type="dxa"/>
        <w:tblLayout w:type="fixed"/>
        <w:tblLook w:val="04A0" w:firstRow="1" w:lastRow="0" w:firstColumn="1" w:lastColumn="0" w:noHBand="0" w:noVBand="1"/>
      </w:tblPr>
      <w:tblGrid>
        <w:gridCol w:w="3798"/>
        <w:gridCol w:w="810"/>
        <w:gridCol w:w="810"/>
        <w:gridCol w:w="810"/>
        <w:gridCol w:w="2700"/>
        <w:gridCol w:w="1098"/>
      </w:tblGrid>
      <w:tr w:rsidR="00FA0FD3" w14:paraId="08B7DF42" w14:textId="77777777" w:rsidTr="00882610">
        <w:tc>
          <w:tcPr>
            <w:tcW w:w="3798" w:type="dxa"/>
            <w:vAlign w:val="bottom"/>
          </w:tcPr>
          <w:p w14:paraId="2EB39414" w14:textId="46D203A9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>Test Name</w:t>
            </w:r>
          </w:p>
        </w:tc>
        <w:tc>
          <w:tcPr>
            <w:tcW w:w="810" w:type="dxa"/>
            <w:vAlign w:val="bottom"/>
          </w:tcPr>
          <w:p w14:paraId="3A449803" w14:textId="6D789AA8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 xml:space="preserve">Roll </w:t>
            </w:r>
            <w:r w:rsidR="00331153" w:rsidRPr="00882610">
              <w:rPr>
                <w:b/>
              </w:rPr>
              <w:t>(</w:t>
            </w:r>
            <w:r w:rsidR="00331153" w:rsidRPr="00882610">
              <w:rPr>
                <w:b/>
              </w:rPr>
              <w:sym w:font="Symbol" w:char="F0B0"/>
            </w:r>
            <w:r w:rsidR="00331153" w:rsidRPr="00882610">
              <w:rPr>
                <w:b/>
              </w:rPr>
              <w:t>/sec)</w:t>
            </w:r>
          </w:p>
        </w:tc>
        <w:tc>
          <w:tcPr>
            <w:tcW w:w="810" w:type="dxa"/>
            <w:vAlign w:val="bottom"/>
          </w:tcPr>
          <w:p w14:paraId="74886F46" w14:textId="41361220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 xml:space="preserve">Pitch </w:t>
            </w:r>
            <w:r w:rsidR="00331153" w:rsidRPr="00882610">
              <w:rPr>
                <w:b/>
              </w:rPr>
              <w:t>(</w:t>
            </w:r>
            <w:r w:rsidR="00331153" w:rsidRPr="00882610">
              <w:rPr>
                <w:b/>
              </w:rPr>
              <w:sym w:font="Symbol" w:char="F0B0"/>
            </w:r>
            <w:r w:rsidR="00331153" w:rsidRPr="00882610">
              <w:rPr>
                <w:b/>
              </w:rPr>
              <w:t>/sec)</w:t>
            </w:r>
          </w:p>
        </w:tc>
        <w:tc>
          <w:tcPr>
            <w:tcW w:w="810" w:type="dxa"/>
            <w:vAlign w:val="bottom"/>
          </w:tcPr>
          <w:p w14:paraId="3121B582" w14:textId="133A1A27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 xml:space="preserve">Yaw </w:t>
            </w:r>
            <w:r w:rsidR="00331153" w:rsidRPr="00882610">
              <w:rPr>
                <w:b/>
              </w:rPr>
              <w:t>(</w:t>
            </w:r>
            <w:r w:rsidR="00331153" w:rsidRPr="00882610">
              <w:rPr>
                <w:b/>
              </w:rPr>
              <w:sym w:font="Symbol" w:char="F0B0"/>
            </w:r>
            <w:r w:rsidR="00331153" w:rsidRPr="00882610">
              <w:rPr>
                <w:b/>
              </w:rPr>
              <w:t>/sec)</w:t>
            </w:r>
          </w:p>
        </w:tc>
        <w:tc>
          <w:tcPr>
            <w:tcW w:w="2700" w:type="dxa"/>
            <w:vAlign w:val="bottom"/>
          </w:tcPr>
          <w:p w14:paraId="753D1769" w14:textId="0179261F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>Description</w:t>
            </w:r>
          </w:p>
        </w:tc>
        <w:tc>
          <w:tcPr>
            <w:tcW w:w="1098" w:type="dxa"/>
            <w:vAlign w:val="bottom"/>
          </w:tcPr>
          <w:p w14:paraId="43B81985" w14:textId="3A352082" w:rsidR="00331153" w:rsidRPr="00882610" w:rsidRDefault="00882610" w:rsidP="00882610">
            <w:pPr>
              <w:pStyle w:val="Text"/>
              <w:ind w:firstLine="0"/>
              <w:jc w:val="center"/>
              <w:rPr>
                <w:b/>
              </w:rPr>
            </w:pPr>
            <w:r w:rsidRPr="00882610">
              <w:rPr>
                <w:b/>
              </w:rPr>
              <w:t>Status</w:t>
            </w:r>
          </w:p>
        </w:tc>
      </w:tr>
      <w:tr w:rsidR="00FA0FD3" w14:paraId="00015348" w14:textId="77777777" w:rsidTr="00D07CF6">
        <w:trPr>
          <w:trHeight w:val="675"/>
        </w:trPr>
        <w:tc>
          <w:tcPr>
            <w:tcW w:w="3798" w:type="dxa"/>
            <w:vAlign w:val="center"/>
          </w:tcPr>
          <w:p w14:paraId="10FC9596" w14:textId="77777777" w:rsidR="00331153" w:rsidRDefault="00331153" w:rsidP="00D07CF6">
            <w:pPr>
              <w:pStyle w:val="Text"/>
              <w:ind w:firstLine="0"/>
              <w:jc w:val="left"/>
            </w:pPr>
            <w:r>
              <w:t>Bias Offset</w:t>
            </w:r>
          </w:p>
        </w:tc>
        <w:tc>
          <w:tcPr>
            <w:tcW w:w="810" w:type="dxa"/>
            <w:vAlign w:val="center"/>
          </w:tcPr>
          <w:p w14:paraId="45034E38" w14:textId="77777777" w:rsidR="00331153" w:rsidRDefault="00331153" w:rsidP="00D07CF6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2ADC930F" w14:textId="77777777" w:rsidR="00331153" w:rsidRDefault="00331153" w:rsidP="00D07CF6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6B0282AF" w14:textId="77777777" w:rsidR="00331153" w:rsidRDefault="00331153" w:rsidP="00D07CF6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</w:tcPr>
          <w:p w14:paraId="5A5C646A" w14:textId="77777777" w:rsidR="00331153" w:rsidRDefault="00331153" w:rsidP="00331153">
            <w:pPr>
              <w:pStyle w:val="Text"/>
              <w:ind w:firstLine="0"/>
            </w:pPr>
            <w:r>
              <w:t>Measure initial bias offset. Two test were run one for 10 seconds and the other for an hour.</w:t>
            </w:r>
          </w:p>
        </w:tc>
        <w:tc>
          <w:tcPr>
            <w:tcW w:w="1098" w:type="dxa"/>
            <w:vAlign w:val="center"/>
          </w:tcPr>
          <w:p w14:paraId="258525A1" w14:textId="77777777" w:rsidR="00331153" w:rsidRDefault="00331153" w:rsidP="00D07CF6">
            <w:pPr>
              <w:pStyle w:val="Text"/>
              <w:ind w:firstLine="0"/>
              <w:jc w:val="center"/>
            </w:pPr>
            <w:r>
              <w:t>Completed</w:t>
            </w:r>
          </w:p>
        </w:tc>
      </w:tr>
      <w:tr w:rsidR="00FA0FD3" w14:paraId="13C0B63F" w14:textId="77777777" w:rsidTr="00882610">
        <w:tc>
          <w:tcPr>
            <w:tcW w:w="3798" w:type="dxa"/>
          </w:tcPr>
          <w:p w14:paraId="4DE490B3" w14:textId="5355C8EA" w:rsidR="00331153" w:rsidRDefault="00331153" w:rsidP="00FA0FD3">
            <w:pPr>
              <w:pStyle w:val="Text"/>
              <w:ind w:firstLine="0"/>
              <w:jc w:val="left"/>
            </w:pPr>
            <w:r>
              <w:t>Run-to-Run Bias</w:t>
            </w:r>
            <w:r w:rsidR="00882610">
              <w:t>: Power cycle IMU</w:t>
            </w:r>
          </w:p>
        </w:tc>
        <w:tc>
          <w:tcPr>
            <w:tcW w:w="810" w:type="dxa"/>
          </w:tcPr>
          <w:p w14:paraId="54900EED" w14:textId="77777777" w:rsidR="00331153" w:rsidRDefault="00331153" w:rsidP="00FA0FD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5997104" w14:textId="77777777" w:rsidR="00331153" w:rsidRDefault="00331153" w:rsidP="00FA0FD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A9174E7" w14:textId="77777777" w:rsidR="00331153" w:rsidRDefault="00331153" w:rsidP="00FA0FD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</w:tcPr>
          <w:p w14:paraId="193EA294" w14:textId="1C939903" w:rsidR="00331153" w:rsidRDefault="00882610" w:rsidP="00331153">
            <w:pPr>
              <w:pStyle w:val="Text"/>
              <w:ind w:firstLine="0"/>
            </w:pPr>
            <w:r>
              <w:t>Measure run-to-run bias offset</w:t>
            </w:r>
          </w:p>
        </w:tc>
        <w:tc>
          <w:tcPr>
            <w:tcW w:w="1098" w:type="dxa"/>
          </w:tcPr>
          <w:p w14:paraId="12EFC762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222341AB" w14:textId="77777777" w:rsidTr="00882610">
        <w:tc>
          <w:tcPr>
            <w:tcW w:w="3798" w:type="dxa"/>
            <w:vAlign w:val="center"/>
          </w:tcPr>
          <w:p w14:paraId="631C58D7" w14:textId="77777777" w:rsidR="00331153" w:rsidRDefault="00331153" w:rsidP="00331153">
            <w:pPr>
              <w:pStyle w:val="Text"/>
              <w:ind w:firstLine="0"/>
              <w:jc w:val="left"/>
            </w:pPr>
            <w:r>
              <w:t xml:space="preserve">Detumble – Roll  </w:t>
            </w:r>
          </w:p>
        </w:tc>
        <w:tc>
          <w:tcPr>
            <w:tcW w:w="810" w:type="dxa"/>
            <w:vAlign w:val="center"/>
          </w:tcPr>
          <w:p w14:paraId="518914A9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810" w:type="dxa"/>
            <w:vAlign w:val="center"/>
          </w:tcPr>
          <w:p w14:paraId="12EA6818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45A82C3F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5FB64A52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Measure IMU performance at tumbling rate.</w:t>
            </w:r>
          </w:p>
        </w:tc>
        <w:tc>
          <w:tcPr>
            <w:tcW w:w="1098" w:type="dxa"/>
          </w:tcPr>
          <w:p w14:paraId="6F4E1908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Completed</w:t>
            </w:r>
          </w:p>
        </w:tc>
      </w:tr>
      <w:tr w:rsidR="00FA0FD3" w14:paraId="5B32B4AC" w14:textId="77777777" w:rsidTr="00882610">
        <w:tc>
          <w:tcPr>
            <w:tcW w:w="3798" w:type="dxa"/>
            <w:vAlign w:val="center"/>
          </w:tcPr>
          <w:p w14:paraId="3D9AF70B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Detumble – Pitch</w:t>
            </w:r>
          </w:p>
        </w:tc>
        <w:tc>
          <w:tcPr>
            <w:tcW w:w="810" w:type="dxa"/>
            <w:vAlign w:val="center"/>
          </w:tcPr>
          <w:p w14:paraId="7D042421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22EAFC9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810" w:type="dxa"/>
            <w:vAlign w:val="center"/>
          </w:tcPr>
          <w:p w14:paraId="2BE9681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/>
          </w:tcPr>
          <w:p w14:paraId="344B8437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501BF27E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5901FBD4" w14:textId="77777777" w:rsidTr="00882610">
        <w:tc>
          <w:tcPr>
            <w:tcW w:w="3798" w:type="dxa"/>
            <w:vAlign w:val="center"/>
          </w:tcPr>
          <w:p w14:paraId="434A0FB6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Detumble – Yaw</w:t>
            </w:r>
          </w:p>
        </w:tc>
        <w:tc>
          <w:tcPr>
            <w:tcW w:w="810" w:type="dxa"/>
            <w:vAlign w:val="center"/>
          </w:tcPr>
          <w:p w14:paraId="0B49A22C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22DF186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63B8C80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2700" w:type="dxa"/>
            <w:vMerge/>
          </w:tcPr>
          <w:p w14:paraId="42DF1B8C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0430A3A1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189EDA34" w14:textId="77777777" w:rsidTr="00882610">
        <w:tc>
          <w:tcPr>
            <w:tcW w:w="3798" w:type="dxa"/>
            <w:vAlign w:val="center"/>
          </w:tcPr>
          <w:p w14:paraId="3C26D187" w14:textId="77777777" w:rsidR="00331153" w:rsidRDefault="00331153" w:rsidP="00331153">
            <w:pPr>
              <w:pStyle w:val="Text"/>
              <w:ind w:firstLine="0"/>
              <w:jc w:val="left"/>
            </w:pPr>
            <w:r>
              <w:t xml:space="preserve">Min slew rate – Roll </w:t>
            </w:r>
          </w:p>
        </w:tc>
        <w:tc>
          <w:tcPr>
            <w:tcW w:w="810" w:type="dxa"/>
            <w:vAlign w:val="center"/>
          </w:tcPr>
          <w:p w14:paraId="3840F5E5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0.01</w:t>
            </w:r>
          </w:p>
        </w:tc>
        <w:tc>
          <w:tcPr>
            <w:tcW w:w="810" w:type="dxa"/>
            <w:vAlign w:val="center"/>
          </w:tcPr>
          <w:p w14:paraId="2F262178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64DEB2D0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4E7EB492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Measure IMU performance at the minimum slew rate.</w:t>
            </w:r>
          </w:p>
        </w:tc>
        <w:tc>
          <w:tcPr>
            <w:tcW w:w="1098" w:type="dxa"/>
          </w:tcPr>
          <w:p w14:paraId="6DE22B2A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Completed</w:t>
            </w:r>
          </w:p>
        </w:tc>
      </w:tr>
      <w:tr w:rsidR="00FA0FD3" w14:paraId="6033BF14" w14:textId="77777777" w:rsidTr="00882610">
        <w:tc>
          <w:tcPr>
            <w:tcW w:w="3798" w:type="dxa"/>
            <w:vAlign w:val="center"/>
          </w:tcPr>
          <w:p w14:paraId="2125BEC1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Min slew rate – Pitch</w:t>
            </w:r>
          </w:p>
        </w:tc>
        <w:tc>
          <w:tcPr>
            <w:tcW w:w="810" w:type="dxa"/>
            <w:vAlign w:val="center"/>
          </w:tcPr>
          <w:p w14:paraId="4013BEF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5092D7AF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0.01</w:t>
            </w:r>
          </w:p>
        </w:tc>
        <w:tc>
          <w:tcPr>
            <w:tcW w:w="810" w:type="dxa"/>
            <w:vAlign w:val="center"/>
          </w:tcPr>
          <w:p w14:paraId="2C69445E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/>
          </w:tcPr>
          <w:p w14:paraId="5D70A449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455B7211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0BD13B02" w14:textId="77777777" w:rsidTr="00882610">
        <w:tc>
          <w:tcPr>
            <w:tcW w:w="3798" w:type="dxa"/>
            <w:vAlign w:val="center"/>
          </w:tcPr>
          <w:p w14:paraId="3C36585A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Min slew rate – Yaw</w:t>
            </w:r>
          </w:p>
        </w:tc>
        <w:tc>
          <w:tcPr>
            <w:tcW w:w="810" w:type="dxa"/>
            <w:vAlign w:val="center"/>
          </w:tcPr>
          <w:p w14:paraId="0BE858B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6BA09DD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0BD49C93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0.01</w:t>
            </w:r>
          </w:p>
        </w:tc>
        <w:tc>
          <w:tcPr>
            <w:tcW w:w="2700" w:type="dxa"/>
            <w:vMerge/>
          </w:tcPr>
          <w:p w14:paraId="768767ED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43AAD59A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1D622E91" w14:textId="77777777" w:rsidTr="00882610">
        <w:tc>
          <w:tcPr>
            <w:tcW w:w="3798" w:type="dxa"/>
            <w:vAlign w:val="center"/>
          </w:tcPr>
          <w:p w14:paraId="74D168D5" w14:textId="77777777" w:rsidR="00331153" w:rsidRDefault="00331153" w:rsidP="00331153">
            <w:pPr>
              <w:pStyle w:val="Text"/>
              <w:ind w:firstLine="0"/>
              <w:jc w:val="left"/>
            </w:pPr>
            <w:r>
              <w:t xml:space="preserve">Max slew rate before sail deployment – Roll </w:t>
            </w:r>
          </w:p>
        </w:tc>
        <w:tc>
          <w:tcPr>
            <w:tcW w:w="810" w:type="dxa"/>
            <w:vAlign w:val="center"/>
          </w:tcPr>
          <w:p w14:paraId="20AF9A8F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</w:t>
            </w:r>
          </w:p>
        </w:tc>
        <w:tc>
          <w:tcPr>
            <w:tcW w:w="810" w:type="dxa"/>
            <w:vAlign w:val="center"/>
          </w:tcPr>
          <w:p w14:paraId="0BC91813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3CAD4640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5E6CEBAD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Measure IMU performance at the maximum slew rate prior to solar sail deployment.</w:t>
            </w:r>
          </w:p>
        </w:tc>
        <w:tc>
          <w:tcPr>
            <w:tcW w:w="1098" w:type="dxa"/>
          </w:tcPr>
          <w:p w14:paraId="139A314E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Completed</w:t>
            </w:r>
          </w:p>
        </w:tc>
      </w:tr>
      <w:tr w:rsidR="00FA0FD3" w14:paraId="02D0BB2F" w14:textId="77777777" w:rsidTr="00882610">
        <w:tc>
          <w:tcPr>
            <w:tcW w:w="3798" w:type="dxa"/>
            <w:vAlign w:val="center"/>
          </w:tcPr>
          <w:p w14:paraId="5AA1311D" w14:textId="78E72853" w:rsidR="00331153" w:rsidRDefault="00331153" w:rsidP="00331153">
            <w:pPr>
              <w:pStyle w:val="Text"/>
              <w:ind w:firstLine="0"/>
              <w:jc w:val="left"/>
            </w:pPr>
            <w:r>
              <w:t>Max sle</w:t>
            </w:r>
            <w:r w:rsidR="00FA0FD3">
              <w:t>w rate before sail deployment –</w:t>
            </w:r>
            <w:r>
              <w:t>Pitch</w:t>
            </w:r>
          </w:p>
        </w:tc>
        <w:tc>
          <w:tcPr>
            <w:tcW w:w="810" w:type="dxa"/>
            <w:vAlign w:val="center"/>
          </w:tcPr>
          <w:p w14:paraId="74E6077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37B94995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</w:t>
            </w:r>
          </w:p>
        </w:tc>
        <w:tc>
          <w:tcPr>
            <w:tcW w:w="810" w:type="dxa"/>
            <w:vAlign w:val="center"/>
          </w:tcPr>
          <w:p w14:paraId="5A489B9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/>
          </w:tcPr>
          <w:p w14:paraId="2E85CE1E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5E411BB4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1DE9A6AA" w14:textId="77777777" w:rsidTr="00882610">
        <w:tc>
          <w:tcPr>
            <w:tcW w:w="3798" w:type="dxa"/>
            <w:vAlign w:val="center"/>
          </w:tcPr>
          <w:p w14:paraId="1CA9B80B" w14:textId="7A8CE24F" w:rsidR="00331153" w:rsidRDefault="00331153" w:rsidP="00331153">
            <w:pPr>
              <w:pStyle w:val="Text"/>
              <w:ind w:firstLine="0"/>
              <w:jc w:val="left"/>
            </w:pPr>
            <w:r>
              <w:t>Max slew rate before sail deplo</w:t>
            </w:r>
            <w:r w:rsidR="00FA0FD3">
              <w:t>yment–</w:t>
            </w:r>
            <w:r>
              <w:t>Yaw</w:t>
            </w:r>
          </w:p>
        </w:tc>
        <w:tc>
          <w:tcPr>
            <w:tcW w:w="810" w:type="dxa"/>
            <w:vAlign w:val="center"/>
          </w:tcPr>
          <w:p w14:paraId="360639CB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27E3E94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6D791C09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</w:t>
            </w:r>
          </w:p>
        </w:tc>
        <w:tc>
          <w:tcPr>
            <w:tcW w:w="2700" w:type="dxa"/>
            <w:vMerge/>
          </w:tcPr>
          <w:p w14:paraId="5A357DE7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512BF1D7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57C1C88A" w14:textId="77777777" w:rsidTr="00882610">
        <w:tc>
          <w:tcPr>
            <w:tcW w:w="3798" w:type="dxa"/>
            <w:vAlign w:val="center"/>
          </w:tcPr>
          <w:p w14:paraId="27AB8E44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Max slew rate with s</w:t>
            </w:r>
            <w:r w:rsidRPr="00D41018">
              <w:t>ail deployed</w:t>
            </w:r>
            <w:r>
              <w:t xml:space="preserve"> – Roll </w:t>
            </w:r>
          </w:p>
        </w:tc>
        <w:tc>
          <w:tcPr>
            <w:tcW w:w="810" w:type="dxa"/>
            <w:vAlign w:val="center"/>
          </w:tcPr>
          <w:p w14:paraId="7B7D9D9E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0.04</w:t>
            </w:r>
          </w:p>
        </w:tc>
        <w:tc>
          <w:tcPr>
            <w:tcW w:w="810" w:type="dxa"/>
            <w:vAlign w:val="center"/>
          </w:tcPr>
          <w:p w14:paraId="1D14AB3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3CF9175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3B019E47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Measure IMU performance at the maximum slew rate with the solar sail deployed.</w:t>
            </w:r>
          </w:p>
        </w:tc>
        <w:tc>
          <w:tcPr>
            <w:tcW w:w="1098" w:type="dxa"/>
          </w:tcPr>
          <w:p w14:paraId="4821E7AE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Completed</w:t>
            </w:r>
          </w:p>
        </w:tc>
      </w:tr>
      <w:tr w:rsidR="00FA0FD3" w14:paraId="4BC88EB0" w14:textId="77777777" w:rsidTr="00882610">
        <w:tc>
          <w:tcPr>
            <w:tcW w:w="3798" w:type="dxa"/>
            <w:vAlign w:val="center"/>
          </w:tcPr>
          <w:p w14:paraId="4037372A" w14:textId="77777777" w:rsidR="00331153" w:rsidRPr="00D41018" w:rsidRDefault="00331153" w:rsidP="00331153">
            <w:pPr>
              <w:pStyle w:val="Text"/>
              <w:ind w:firstLine="0"/>
              <w:jc w:val="left"/>
            </w:pPr>
            <w:r>
              <w:t>Max slew rate with s</w:t>
            </w:r>
            <w:r w:rsidRPr="00D41018">
              <w:t>ail deployed</w:t>
            </w:r>
            <w:r>
              <w:t xml:space="preserve"> – Pitch</w:t>
            </w:r>
          </w:p>
        </w:tc>
        <w:tc>
          <w:tcPr>
            <w:tcW w:w="810" w:type="dxa"/>
            <w:vAlign w:val="center"/>
          </w:tcPr>
          <w:p w14:paraId="214C28B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01C2C1E3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0.04</w:t>
            </w:r>
          </w:p>
        </w:tc>
        <w:tc>
          <w:tcPr>
            <w:tcW w:w="810" w:type="dxa"/>
            <w:vAlign w:val="center"/>
          </w:tcPr>
          <w:p w14:paraId="2794C6EE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/>
          </w:tcPr>
          <w:p w14:paraId="11A06B69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5245688B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29CCF49F" w14:textId="77777777" w:rsidTr="00882610">
        <w:tc>
          <w:tcPr>
            <w:tcW w:w="3798" w:type="dxa"/>
            <w:vAlign w:val="center"/>
          </w:tcPr>
          <w:p w14:paraId="6816C8E2" w14:textId="77777777" w:rsidR="00331153" w:rsidRPr="00D41018" w:rsidRDefault="00331153" w:rsidP="00331153">
            <w:pPr>
              <w:pStyle w:val="Text"/>
              <w:ind w:firstLine="0"/>
              <w:jc w:val="left"/>
            </w:pPr>
            <w:r>
              <w:t>Max s</w:t>
            </w:r>
            <w:r w:rsidRPr="00D41018">
              <w:t xml:space="preserve">lew </w:t>
            </w:r>
            <w:r>
              <w:t>rate with s</w:t>
            </w:r>
            <w:r w:rsidRPr="00D41018">
              <w:t>ail deployed</w:t>
            </w:r>
            <w:r>
              <w:t xml:space="preserve"> – Yaw</w:t>
            </w:r>
          </w:p>
        </w:tc>
        <w:tc>
          <w:tcPr>
            <w:tcW w:w="810" w:type="dxa"/>
            <w:vAlign w:val="center"/>
          </w:tcPr>
          <w:p w14:paraId="4D2562D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2E4E8D2E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168AEFD6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0.04</w:t>
            </w:r>
          </w:p>
        </w:tc>
        <w:tc>
          <w:tcPr>
            <w:tcW w:w="2700" w:type="dxa"/>
            <w:vMerge/>
          </w:tcPr>
          <w:p w14:paraId="6B1F9B36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369268D8" w14:textId="77777777" w:rsidR="00331153" w:rsidRDefault="00331153" w:rsidP="00331153">
            <w:pPr>
              <w:pStyle w:val="Text"/>
              <w:ind w:firstLine="0"/>
            </w:pPr>
            <w:r>
              <w:t>Completed</w:t>
            </w:r>
          </w:p>
        </w:tc>
      </w:tr>
      <w:tr w:rsidR="00FA0FD3" w14:paraId="1BCC34E2" w14:textId="77777777" w:rsidTr="00882610">
        <w:tc>
          <w:tcPr>
            <w:tcW w:w="3798" w:type="dxa"/>
            <w:vAlign w:val="center"/>
          </w:tcPr>
          <w:p w14:paraId="36D13C8C" w14:textId="77777777" w:rsidR="00331153" w:rsidRPr="00D41018" w:rsidRDefault="00331153" w:rsidP="00331153">
            <w:pPr>
              <w:pStyle w:val="Text"/>
              <w:ind w:firstLine="0"/>
              <w:jc w:val="left"/>
            </w:pPr>
            <w:r>
              <w:t>Min rate for</w:t>
            </w:r>
            <w:r w:rsidRPr="003165C9">
              <w:t xml:space="preserve"> nav</w:t>
            </w:r>
            <w:r>
              <w:t>igational</w:t>
            </w:r>
            <w:r w:rsidRPr="003165C9">
              <w:t xml:space="preserve"> stability</w:t>
            </w:r>
            <w:r>
              <w:t xml:space="preserve"> – Roll </w:t>
            </w:r>
          </w:p>
        </w:tc>
        <w:tc>
          <w:tcPr>
            <w:tcW w:w="810" w:type="dxa"/>
            <w:vAlign w:val="center"/>
          </w:tcPr>
          <w:p w14:paraId="140C96F6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0.0001</w:t>
            </w:r>
          </w:p>
        </w:tc>
        <w:tc>
          <w:tcPr>
            <w:tcW w:w="810" w:type="dxa"/>
            <w:vAlign w:val="center"/>
          </w:tcPr>
          <w:p w14:paraId="42081583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4B2E1AA1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42C07CBD" w14:textId="77777777" w:rsidR="00331153" w:rsidRDefault="00331153" w:rsidP="00331153">
            <w:pPr>
              <w:pStyle w:val="Text"/>
              <w:ind w:firstLine="0"/>
              <w:jc w:val="left"/>
            </w:pPr>
            <w:r>
              <w:t>Measure IMU performance at the minimum slew rate for navigational stability.</w:t>
            </w:r>
          </w:p>
        </w:tc>
        <w:tc>
          <w:tcPr>
            <w:tcW w:w="1098" w:type="dxa"/>
          </w:tcPr>
          <w:p w14:paraId="6D7E27DD" w14:textId="2D0D2520" w:rsidR="00331153" w:rsidRPr="00557E5E" w:rsidRDefault="00FA0FD3" w:rsidP="00331153">
            <w:pPr>
              <w:pStyle w:val="Text"/>
              <w:ind w:firstLine="0"/>
              <w:jc w:val="left"/>
            </w:pPr>
            <w:r w:rsidRPr="00557E5E">
              <w:t>Pending</w:t>
            </w:r>
          </w:p>
        </w:tc>
      </w:tr>
      <w:tr w:rsidR="00FA0FD3" w14:paraId="4E0905CE" w14:textId="77777777" w:rsidTr="00882610">
        <w:tc>
          <w:tcPr>
            <w:tcW w:w="3798" w:type="dxa"/>
            <w:vAlign w:val="center"/>
          </w:tcPr>
          <w:p w14:paraId="041595A7" w14:textId="77777777" w:rsidR="00331153" w:rsidRPr="00D41018" w:rsidRDefault="00331153" w:rsidP="00331153">
            <w:pPr>
              <w:pStyle w:val="Text"/>
              <w:ind w:firstLine="0"/>
              <w:jc w:val="left"/>
            </w:pPr>
            <w:r>
              <w:t>Min rate for</w:t>
            </w:r>
            <w:r w:rsidRPr="003165C9">
              <w:t xml:space="preserve"> nav</w:t>
            </w:r>
            <w:r>
              <w:t>igational</w:t>
            </w:r>
            <w:r w:rsidRPr="003165C9">
              <w:t xml:space="preserve"> stability</w:t>
            </w:r>
            <w:r>
              <w:t xml:space="preserve"> – Pitch</w:t>
            </w:r>
          </w:p>
        </w:tc>
        <w:tc>
          <w:tcPr>
            <w:tcW w:w="810" w:type="dxa"/>
            <w:vAlign w:val="center"/>
          </w:tcPr>
          <w:p w14:paraId="4B1AC916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5DA12B4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0.0001</w:t>
            </w:r>
          </w:p>
        </w:tc>
        <w:tc>
          <w:tcPr>
            <w:tcW w:w="810" w:type="dxa"/>
            <w:vAlign w:val="center"/>
          </w:tcPr>
          <w:p w14:paraId="0B063E4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/>
          </w:tcPr>
          <w:p w14:paraId="098FEA76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71225AF9" w14:textId="5A3CC55C" w:rsidR="00331153" w:rsidRPr="00557E5E" w:rsidRDefault="00FA0FD3" w:rsidP="00331153">
            <w:pPr>
              <w:pStyle w:val="Text"/>
              <w:ind w:firstLine="0"/>
            </w:pPr>
            <w:r w:rsidRPr="00557E5E">
              <w:t>Pending</w:t>
            </w:r>
          </w:p>
        </w:tc>
      </w:tr>
      <w:tr w:rsidR="00FA0FD3" w14:paraId="16337EFA" w14:textId="77777777" w:rsidTr="00882610">
        <w:tc>
          <w:tcPr>
            <w:tcW w:w="3798" w:type="dxa"/>
            <w:vAlign w:val="center"/>
          </w:tcPr>
          <w:p w14:paraId="4B3099B6" w14:textId="77777777" w:rsidR="00331153" w:rsidRPr="00D41018" w:rsidRDefault="00331153" w:rsidP="00331153">
            <w:pPr>
              <w:pStyle w:val="Text"/>
              <w:ind w:firstLine="0"/>
              <w:jc w:val="left"/>
            </w:pPr>
            <w:r>
              <w:t>Min rate for</w:t>
            </w:r>
            <w:r w:rsidRPr="003165C9">
              <w:t xml:space="preserve"> nav</w:t>
            </w:r>
            <w:r>
              <w:t>igational</w:t>
            </w:r>
            <w:r w:rsidRPr="003165C9">
              <w:t xml:space="preserve"> stability</w:t>
            </w:r>
            <w:r>
              <w:t xml:space="preserve"> – Yaw</w:t>
            </w:r>
          </w:p>
        </w:tc>
        <w:tc>
          <w:tcPr>
            <w:tcW w:w="810" w:type="dxa"/>
            <w:vAlign w:val="center"/>
          </w:tcPr>
          <w:p w14:paraId="2285A7D9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7C84E34E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11111F60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0.0001</w:t>
            </w:r>
          </w:p>
        </w:tc>
        <w:tc>
          <w:tcPr>
            <w:tcW w:w="2700" w:type="dxa"/>
            <w:vMerge/>
          </w:tcPr>
          <w:p w14:paraId="58ED590D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247E23E3" w14:textId="1D429BCE" w:rsidR="00331153" w:rsidRPr="00557E5E" w:rsidRDefault="00FA0FD3" w:rsidP="00331153">
            <w:pPr>
              <w:pStyle w:val="Text"/>
              <w:ind w:firstLine="0"/>
            </w:pPr>
            <w:r w:rsidRPr="00557E5E">
              <w:t>Pending</w:t>
            </w:r>
          </w:p>
        </w:tc>
      </w:tr>
      <w:tr w:rsidR="00FA0FD3" w14:paraId="4A487D7B" w14:textId="77777777" w:rsidTr="00882610">
        <w:tc>
          <w:tcPr>
            <w:tcW w:w="3798" w:type="dxa"/>
            <w:vAlign w:val="center"/>
          </w:tcPr>
          <w:p w14:paraId="509B098C" w14:textId="3D09359C" w:rsidR="00331153" w:rsidRDefault="00331153" w:rsidP="00331153">
            <w:pPr>
              <w:pStyle w:val="Text"/>
              <w:ind w:firstLine="0"/>
              <w:jc w:val="left"/>
            </w:pPr>
            <w:r>
              <w:t>Multi-axi</w:t>
            </w:r>
            <w:r w:rsidR="00FA0FD3">
              <w:t>s rotation performance–Roll+</w:t>
            </w:r>
            <w:r>
              <w:t>Pitch</w:t>
            </w:r>
          </w:p>
        </w:tc>
        <w:tc>
          <w:tcPr>
            <w:tcW w:w="810" w:type="dxa"/>
            <w:vAlign w:val="center"/>
          </w:tcPr>
          <w:p w14:paraId="66CA19B2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810" w:type="dxa"/>
            <w:vAlign w:val="center"/>
          </w:tcPr>
          <w:p w14:paraId="7248B9B2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810" w:type="dxa"/>
            <w:vAlign w:val="center"/>
          </w:tcPr>
          <w:p w14:paraId="6B08E16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2700" w:type="dxa"/>
            <w:vMerge w:val="restart"/>
            <w:vAlign w:val="center"/>
          </w:tcPr>
          <w:p w14:paraId="4EBC942C" w14:textId="77777777" w:rsidR="00331153" w:rsidRDefault="00331153" w:rsidP="00331153">
            <w:pPr>
              <w:pStyle w:val="Text"/>
              <w:ind w:firstLine="0"/>
              <w:jc w:val="left"/>
            </w:pPr>
            <w:r>
              <w:t xml:space="preserve">Measure IMU performance during multi-axis rotation at detumble rotational rates. </w:t>
            </w:r>
          </w:p>
        </w:tc>
        <w:tc>
          <w:tcPr>
            <w:tcW w:w="1098" w:type="dxa"/>
          </w:tcPr>
          <w:p w14:paraId="338D2EC8" w14:textId="3BCF51AF" w:rsidR="00331153" w:rsidRPr="00557E5E" w:rsidRDefault="00FA0FD3" w:rsidP="00331153">
            <w:pPr>
              <w:pStyle w:val="Text"/>
              <w:ind w:firstLine="0"/>
            </w:pPr>
            <w:r w:rsidRPr="00557E5E">
              <w:t>Pending</w:t>
            </w:r>
          </w:p>
        </w:tc>
      </w:tr>
      <w:tr w:rsidR="00FA0FD3" w14:paraId="50824520" w14:textId="77777777" w:rsidTr="00882610">
        <w:tc>
          <w:tcPr>
            <w:tcW w:w="3798" w:type="dxa"/>
            <w:vAlign w:val="center"/>
          </w:tcPr>
          <w:p w14:paraId="5A02B4D1" w14:textId="25D084BF" w:rsidR="00331153" w:rsidRDefault="00331153" w:rsidP="00331153">
            <w:pPr>
              <w:pStyle w:val="Text"/>
              <w:ind w:firstLine="0"/>
              <w:jc w:val="left"/>
            </w:pPr>
            <w:r>
              <w:t>Mu</w:t>
            </w:r>
            <w:r w:rsidR="00FA0FD3">
              <w:t>lti-axis rotation performance–</w:t>
            </w:r>
            <w:r>
              <w:t>Rol</w:t>
            </w:r>
            <w:r w:rsidR="00FA0FD3">
              <w:t>l+</w:t>
            </w:r>
            <w:r>
              <w:t>Yaw</w:t>
            </w:r>
          </w:p>
        </w:tc>
        <w:tc>
          <w:tcPr>
            <w:tcW w:w="810" w:type="dxa"/>
            <w:vAlign w:val="center"/>
          </w:tcPr>
          <w:p w14:paraId="34DFADAA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810" w:type="dxa"/>
            <w:vAlign w:val="center"/>
          </w:tcPr>
          <w:p w14:paraId="04161047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5D7B2C23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2700" w:type="dxa"/>
            <w:vMerge/>
          </w:tcPr>
          <w:p w14:paraId="59592B55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4CE035F1" w14:textId="384CB8D6" w:rsidR="00331153" w:rsidRPr="00557E5E" w:rsidRDefault="00FA0FD3" w:rsidP="00331153">
            <w:pPr>
              <w:pStyle w:val="Text"/>
              <w:ind w:firstLine="0"/>
            </w:pPr>
            <w:r w:rsidRPr="00557E5E">
              <w:t>Pending</w:t>
            </w:r>
          </w:p>
        </w:tc>
      </w:tr>
      <w:tr w:rsidR="00FA0FD3" w14:paraId="274D88D6" w14:textId="77777777" w:rsidTr="00882610">
        <w:tc>
          <w:tcPr>
            <w:tcW w:w="3798" w:type="dxa"/>
            <w:vAlign w:val="center"/>
          </w:tcPr>
          <w:p w14:paraId="30A2D004" w14:textId="687171EA" w:rsidR="00331153" w:rsidRDefault="00331153" w:rsidP="00331153">
            <w:pPr>
              <w:pStyle w:val="Text"/>
              <w:ind w:firstLine="0"/>
              <w:jc w:val="left"/>
            </w:pPr>
            <w:r>
              <w:t>Mu</w:t>
            </w:r>
            <w:r w:rsidR="00FA0FD3">
              <w:t>lti-axis rotation performance Pitch+</w:t>
            </w:r>
            <w:r>
              <w:t>Yaw</w:t>
            </w:r>
          </w:p>
        </w:tc>
        <w:tc>
          <w:tcPr>
            <w:tcW w:w="810" w:type="dxa"/>
            <w:vAlign w:val="center"/>
          </w:tcPr>
          <w:p w14:paraId="7112F8C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0</w:t>
            </w:r>
          </w:p>
        </w:tc>
        <w:tc>
          <w:tcPr>
            <w:tcW w:w="810" w:type="dxa"/>
            <w:vAlign w:val="center"/>
          </w:tcPr>
          <w:p w14:paraId="7FDFB805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810" w:type="dxa"/>
            <w:vAlign w:val="center"/>
          </w:tcPr>
          <w:p w14:paraId="44A39938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10</w:t>
            </w:r>
          </w:p>
        </w:tc>
        <w:tc>
          <w:tcPr>
            <w:tcW w:w="2700" w:type="dxa"/>
            <w:vMerge/>
          </w:tcPr>
          <w:p w14:paraId="5339C77E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6AA717EB" w14:textId="4496465F" w:rsidR="00331153" w:rsidRPr="00557E5E" w:rsidRDefault="00FA0FD3" w:rsidP="00331153">
            <w:pPr>
              <w:pStyle w:val="Text"/>
              <w:ind w:firstLine="0"/>
            </w:pPr>
            <w:r w:rsidRPr="00557E5E">
              <w:t>Pending</w:t>
            </w:r>
          </w:p>
        </w:tc>
      </w:tr>
      <w:tr w:rsidR="00FA0FD3" w14:paraId="3A12C076" w14:textId="77777777" w:rsidTr="00882610">
        <w:tc>
          <w:tcPr>
            <w:tcW w:w="3798" w:type="dxa"/>
            <w:vAlign w:val="center"/>
          </w:tcPr>
          <w:p w14:paraId="648733E2" w14:textId="00AD04DF" w:rsidR="00331153" w:rsidRDefault="00331153" w:rsidP="00FA0FD3">
            <w:pPr>
              <w:pStyle w:val="Text"/>
              <w:ind w:firstLine="0"/>
              <w:jc w:val="left"/>
            </w:pPr>
            <w:r>
              <w:t>Multi-axis rotation perf</w:t>
            </w:r>
            <w:r w:rsidR="00FA0FD3">
              <w:t>. – Roll+Pitch+</w:t>
            </w:r>
            <w:r>
              <w:t>Yaw</w:t>
            </w:r>
          </w:p>
        </w:tc>
        <w:tc>
          <w:tcPr>
            <w:tcW w:w="810" w:type="dxa"/>
            <w:vAlign w:val="center"/>
          </w:tcPr>
          <w:p w14:paraId="31DE6382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810" w:type="dxa"/>
            <w:vAlign w:val="center"/>
          </w:tcPr>
          <w:p w14:paraId="3B9C361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810" w:type="dxa"/>
            <w:vAlign w:val="center"/>
          </w:tcPr>
          <w:p w14:paraId="72D4BFBD" w14:textId="77777777" w:rsidR="00331153" w:rsidRDefault="00331153" w:rsidP="00331153">
            <w:pPr>
              <w:pStyle w:val="Text"/>
              <w:ind w:firstLine="0"/>
              <w:jc w:val="center"/>
            </w:pPr>
            <w:r>
              <w:t>±10</w:t>
            </w:r>
          </w:p>
        </w:tc>
        <w:tc>
          <w:tcPr>
            <w:tcW w:w="2700" w:type="dxa"/>
            <w:vMerge/>
          </w:tcPr>
          <w:p w14:paraId="66CCA141" w14:textId="77777777" w:rsidR="00331153" w:rsidRDefault="00331153" w:rsidP="00331153">
            <w:pPr>
              <w:pStyle w:val="Text"/>
              <w:ind w:firstLine="0"/>
            </w:pPr>
          </w:p>
        </w:tc>
        <w:tc>
          <w:tcPr>
            <w:tcW w:w="1098" w:type="dxa"/>
          </w:tcPr>
          <w:p w14:paraId="53533485" w14:textId="7E844681" w:rsidR="00331153" w:rsidRPr="00557E5E" w:rsidRDefault="00FA0FD3" w:rsidP="00331153">
            <w:pPr>
              <w:pStyle w:val="Text"/>
              <w:keepNext/>
              <w:ind w:firstLine="0"/>
            </w:pPr>
            <w:r w:rsidRPr="00557E5E">
              <w:t>Pending</w:t>
            </w:r>
          </w:p>
        </w:tc>
      </w:tr>
    </w:tbl>
    <w:p w14:paraId="7C6E4927" w14:textId="17871678" w:rsidR="00331153" w:rsidRPr="009E5821" w:rsidRDefault="00331153" w:rsidP="00331153">
      <w:pPr>
        <w:pStyle w:val="Caption"/>
        <w:rPr>
          <w:b/>
          <w:i w:val="0"/>
          <w:color w:val="auto"/>
          <w:sz w:val="20"/>
          <w:szCs w:val="20"/>
        </w:rPr>
      </w:pPr>
    </w:p>
    <w:p w14:paraId="60A8917E" w14:textId="77777777" w:rsidR="001A422D" w:rsidRPr="00557E5E" w:rsidRDefault="001A422D" w:rsidP="00DE27AB">
      <w:pPr>
        <w:pStyle w:val="Text"/>
        <w:ind w:firstLine="0"/>
      </w:pPr>
      <w:r w:rsidRPr="00557E5E">
        <w:tab/>
      </w:r>
      <w:r w:rsidR="00A44869" w:rsidRPr="00557E5E">
        <w:t xml:space="preserve">To perform this </w:t>
      </w:r>
      <w:r w:rsidR="0085112E" w:rsidRPr="00557E5E">
        <w:t>test,</w:t>
      </w:r>
      <w:r w:rsidR="005A5676" w:rsidRPr="00557E5E">
        <w:t xml:space="preserve"> t</w:t>
      </w:r>
      <w:r w:rsidR="00ED70EC" w:rsidRPr="00557E5E">
        <w:t>he IMU was power cycled and</w:t>
      </w:r>
      <w:r w:rsidR="005A5676" w:rsidRPr="00557E5E">
        <w:t xml:space="preserve"> data was taken on the stationary </w:t>
      </w:r>
      <w:r w:rsidR="00357154" w:rsidRPr="00557E5E">
        <w:t>rate table for 10 seconds after the system was rebooted (note the STIM 300 reboot time specification is 0.3 seconds).</w:t>
      </w:r>
      <w:r w:rsidR="000F4FA7" w:rsidRPr="00557E5E">
        <w:t xml:space="preserve"> </w:t>
      </w:r>
      <w:r w:rsidR="00796C0C" w:rsidRPr="00557E5E">
        <w:t xml:space="preserve">This test was repeated twenty times in </w:t>
      </w:r>
      <w:r w:rsidR="00ED70EC" w:rsidRPr="00557E5E">
        <w:t xml:space="preserve">order to obtain an adequate sample size to measure </w:t>
      </w:r>
      <w:r w:rsidR="001F66DD" w:rsidRPr="00557E5E">
        <w:t>run-to-run bias repeatability</w:t>
      </w:r>
      <w:r w:rsidR="000F4FA7" w:rsidRPr="00557E5E">
        <w:t>.</w:t>
      </w:r>
      <w:r w:rsidR="0085112E" w:rsidRPr="00557E5E">
        <w:t xml:space="preserve"> Additional tests were designed to </w:t>
      </w:r>
      <w:r w:rsidR="00ED70EC" w:rsidRPr="00557E5E">
        <w:t>measure</w:t>
      </w:r>
      <w:r w:rsidR="0085112E" w:rsidRPr="00557E5E">
        <w:t xml:space="preserve"> the IMU’s sensitivity at the minimum and maximum slew rates for the spacecraft in different configurations</w:t>
      </w:r>
      <w:r w:rsidRPr="00557E5E">
        <w:t>:</w:t>
      </w:r>
      <w:r w:rsidR="0085112E" w:rsidRPr="00557E5E">
        <w:t xml:space="preserve"> solar sail</w:t>
      </w:r>
      <w:r w:rsidRPr="00557E5E">
        <w:t xml:space="preserve"> stowed</w:t>
      </w:r>
      <w:r w:rsidR="0085112E" w:rsidRPr="00557E5E">
        <w:t xml:space="preserve"> versus deployed. </w:t>
      </w:r>
      <w:r w:rsidR="00F434E9" w:rsidRPr="00557E5E">
        <w:t>Further tests were also designed to test the IMU’</w:t>
      </w:r>
      <w:r w:rsidR="00827FA6" w:rsidRPr="00557E5E">
        <w:t xml:space="preserve">s performance during multi-axis rotation. </w:t>
      </w:r>
    </w:p>
    <w:p w14:paraId="51CABF55" w14:textId="05B27FF7" w:rsidR="0004014D" w:rsidRDefault="001A422D" w:rsidP="00DE27AB">
      <w:pPr>
        <w:pStyle w:val="Text"/>
        <w:ind w:firstLine="0"/>
      </w:pPr>
      <w:r w:rsidRPr="00557E5E">
        <w:tab/>
      </w:r>
      <w:r w:rsidR="006012E7" w:rsidRPr="00557E5E">
        <w:t>As designated in the right-hand column of Table 1, m</w:t>
      </w:r>
      <w:r w:rsidR="00BD16EC" w:rsidRPr="00557E5E">
        <w:t xml:space="preserve">any of the </w:t>
      </w:r>
      <w:r w:rsidR="006012E7" w:rsidRPr="00557E5E">
        <w:t xml:space="preserve">planned </w:t>
      </w:r>
      <w:r w:rsidR="00BD16EC" w:rsidRPr="00557E5E">
        <w:t>tests were completed</w:t>
      </w:r>
      <w:r w:rsidR="006012E7" w:rsidRPr="00557E5E">
        <w:t>. However, due to a critical malfunction of</w:t>
      </w:r>
      <w:r w:rsidR="00BD16EC" w:rsidRPr="00557E5E">
        <w:t xml:space="preserve"> the rate</w:t>
      </w:r>
      <w:r w:rsidR="006012E7" w:rsidRPr="00557E5E">
        <w:t xml:space="preserve"> </w:t>
      </w:r>
      <w:r w:rsidR="00BD16EC" w:rsidRPr="00557E5E">
        <w:t>table</w:t>
      </w:r>
      <w:r w:rsidR="006012E7" w:rsidRPr="00557E5E">
        <w:t>,</w:t>
      </w:r>
      <w:r w:rsidR="00BD16EC" w:rsidRPr="00557E5E">
        <w:t xml:space="preserve"> not all of the proposed tests were </w:t>
      </w:r>
      <w:r w:rsidR="006012E7" w:rsidRPr="00557E5E">
        <w:t>completed</w:t>
      </w:r>
      <w:r w:rsidR="00BD16EC" w:rsidRPr="00557E5E">
        <w:t xml:space="preserve">. The authors </w:t>
      </w:r>
      <w:r w:rsidR="00F761E1" w:rsidRPr="00557E5E">
        <w:t>plan</w:t>
      </w:r>
      <w:r w:rsidR="00BD16EC" w:rsidRPr="00557E5E">
        <w:t xml:space="preserve"> to complete the remainder of the test</w:t>
      </w:r>
      <w:r w:rsidR="006012E7" w:rsidRPr="00557E5E">
        <w:t>ing</w:t>
      </w:r>
      <w:r w:rsidR="00BD16EC" w:rsidRPr="00557E5E">
        <w:t xml:space="preserve"> once the rate</w:t>
      </w:r>
      <w:r w:rsidR="006012E7" w:rsidRPr="00557E5E">
        <w:t xml:space="preserve"> </w:t>
      </w:r>
      <w:r w:rsidR="00BD16EC" w:rsidRPr="00557E5E">
        <w:t>table is functional again.</w:t>
      </w:r>
      <w:r w:rsidR="00F761E1" w:rsidRPr="00557E5E">
        <w:t xml:space="preserve"> According to the point-of-contact for the lab</w:t>
      </w:r>
      <w:r w:rsidR="006012E7" w:rsidRPr="00557E5E">
        <w:t>,</w:t>
      </w:r>
      <w:r w:rsidR="00F761E1" w:rsidRPr="00557E5E">
        <w:t xml:space="preserve"> the </w:t>
      </w:r>
      <w:r w:rsidR="00F761E1">
        <w:t>timeline for repair may be several months.</w:t>
      </w:r>
    </w:p>
    <w:p w14:paraId="6A1AF05A" w14:textId="77777777" w:rsidR="000D3E6C" w:rsidRDefault="000D3E6C" w:rsidP="00F54556">
      <w:pPr>
        <w:pStyle w:val="Text"/>
        <w:ind w:firstLine="0"/>
        <w:rPr>
          <w:b/>
        </w:rPr>
      </w:pPr>
    </w:p>
    <w:p w14:paraId="268389AF" w14:textId="77777777" w:rsidR="00F54556" w:rsidRDefault="00F54556" w:rsidP="00F54556">
      <w:pPr>
        <w:pStyle w:val="Text"/>
        <w:ind w:firstLine="0"/>
      </w:pPr>
      <w:r>
        <w:rPr>
          <w:b/>
        </w:rPr>
        <w:t>Sun Sensor Test</w:t>
      </w:r>
    </w:p>
    <w:p w14:paraId="3A26BC45" w14:textId="5894B9D2" w:rsidR="001F5668" w:rsidRDefault="00F54556" w:rsidP="00F54556">
      <w:pPr>
        <w:pStyle w:val="Text"/>
        <w:ind w:firstLine="0"/>
        <w:rPr>
          <w:color w:val="FF0000"/>
        </w:rPr>
      </w:pPr>
      <w:r>
        <w:tab/>
      </w:r>
      <w:r w:rsidR="001F5668" w:rsidRPr="00557E5E">
        <w:t xml:space="preserve">The NEA Scout utilizes </w:t>
      </w:r>
      <w:r w:rsidR="00557E5E" w:rsidRPr="00557E5E">
        <w:t xml:space="preserve">three </w:t>
      </w:r>
      <w:r w:rsidRPr="00557E5E">
        <w:t xml:space="preserve">sun sensor </w:t>
      </w:r>
      <w:r w:rsidR="001F5668" w:rsidRPr="00557E5E">
        <w:t xml:space="preserve">modules composed of four </w:t>
      </w:r>
      <w:bookmarkStart w:id="0" w:name="_GoBack"/>
      <w:bookmarkEnd w:id="0"/>
      <w:r w:rsidR="001F5668" w:rsidRPr="00557E5E">
        <w:t>photodiodes that are sensitive in the visible spectrum from 480 nm to 660 nm with the peak sensitivity occurring at 550 nm</w:t>
      </w:r>
      <w:r w:rsidR="00557E5E" w:rsidRPr="00557E5E">
        <w:t>.</w:t>
      </w:r>
      <w:r w:rsidR="001F5668" w:rsidRPr="00557E5E">
        <w:t xml:space="preserve"> The four photodiodes are each mounted at angles of 25</w:t>
      </w:r>
      <w:r w:rsidR="001F5668" w:rsidRPr="00557E5E">
        <w:sym w:font="Symbol" w:char="F0B0"/>
      </w:r>
      <w:r w:rsidR="001F5668" w:rsidRPr="00557E5E">
        <w:t xml:space="preserve"> from vertical and produce an electrical current when light containing wavelengths within the photodiode’s spectral response range strikes its face.</w:t>
      </w:r>
      <w:r w:rsidR="001F5668">
        <w:rPr>
          <w:color w:val="FF0000"/>
        </w:rPr>
        <w:t xml:space="preserve">  </w:t>
      </w:r>
    </w:p>
    <w:p w14:paraId="1F45C203" w14:textId="65E984DE" w:rsidR="00F54556" w:rsidRDefault="001F5668" w:rsidP="00F54556">
      <w:pPr>
        <w:pStyle w:val="Text"/>
        <w:ind w:firstLine="0"/>
      </w:pPr>
      <w:r w:rsidRPr="00557E5E">
        <w:tab/>
        <w:t xml:space="preserve">The sun sensor module </w:t>
      </w:r>
      <w:r w:rsidR="00F54556" w:rsidRPr="00557E5E">
        <w:t xml:space="preserve">was tested using a sun simulator </w:t>
      </w:r>
      <w:r w:rsidRPr="00557E5E">
        <w:t>that</w:t>
      </w:r>
      <w:r w:rsidR="00F54556" w:rsidRPr="00557E5E">
        <w:t xml:space="preserve"> incorporate</w:t>
      </w:r>
      <w:r w:rsidRPr="00557E5E">
        <w:t>d</w:t>
      </w:r>
      <w:r w:rsidR="00F54556" w:rsidRPr="00557E5E">
        <w:t xml:space="preserve"> a 500 W mercury bulb. The sun simulator was mounted on a tripod that allowed for </w:t>
      </w:r>
      <w:r w:rsidR="00F54556">
        <w:t>adjustments of height, vertical angle, and azimuthal angle. Additionally, the light intensity was adjuste</w:t>
      </w:r>
      <w:r w:rsidR="00ED70EC">
        <w:t xml:space="preserve">d by connecting the simulator </w:t>
      </w:r>
      <w:r w:rsidR="00F54556">
        <w:t>to a variable autotransformer. The sun simulator was configured to measure the performance of the sun sensor array at 0</w:t>
      </w:r>
      <w:r w:rsidR="00F54556">
        <w:sym w:font="Symbol" w:char="F0B0"/>
      </w:r>
      <w:r w:rsidR="00F54556">
        <w:t>, 45</w:t>
      </w:r>
      <w:r w:rsidR="00F54556">
        <w:sym w:font="Symbol" w:char="F0B0"/>
      </w:r>
      <w:r w:rsidR="00F54556">
        <w:t xml:space="preserve">, and </w:t>
      </w:r>
      <w:r w:rsidR="00ED70EC">
        <w:t>9</w:t>
      </w:r>
      <w:r w:rsidR="00F54556">
        <w:t>0</w:t>
      </w:r>
      <w:r w:rsidR="00F54556">
        <w:sym w:font="Symbol" w:char="F0B0"/>
      </w:r>
      <w:r w:rsidR="00F54556">
        <w:t xml:space="preserve"> from vertical. At each vertical </w:t>
      </w:r>
      <w:r w:rsidR="00F54556">
        <w:lastRenderedPageBreak/>
        <w:t xml:space="preserve">position the intensity of the sun simulator was adjusted to mimic the sun light intensity at one </w:t>
      </w:r>
      <w:r>
        <w:t>Astronomical Unit</w:t>
      </w:r>
      <w:r w:rsidR="00F54556">
        <w:t xml:space="preserve"> by measuring the optical power at the face </w:t>
      </w:r>
      <w:r w:rsidR="00ED70EC">
        <w:t xml:space="preserve">of </w:t>
      </w:r>
      <w:r w:rsidR="00ED70EC" w:rsidRPr="00557E5E">
        <w:t xml:space="preserve">the photodiode array </w:t>
      </w:r>
      <w:r w:rsidRPr="00557E5E">
        <w:t>with</w:t>
      </w:r>
      <w:r w:rsidR="00ED70EC" w:rsidRPr="00557E5E">
        <w:t xml:space="preserve"> a Thor Labs PM100D</w:t>
      </w:r>
      <w:r w:rsidR="00F54556" w:rsidRPr="00557E5E">
        <w:t xml:space="preserve"> optical power meter</w:t>
      </w:r>
      <w:r w:rsidR="00ED70EC" w:rsidRPr="00557E5E">
        <w:t xml:space="preserve"> connected </w:t>
      </w:r>
      <w:r w:rsidR="00E133F2" w:rsidRPr="00557E5E">
        <w:t xml:space="preserve">to an S130C optical sensor. The sensor is sensitive </w:t>
      </w:r>
      <w:r w:rsidR="00E133F2">
        <w:t>to wavelengths from 400 nm – 1100 nm</w:t>
      </w:r>
      <w:r>
        <w:t xml:space="preserve">, </w:t>
      </w:r>
      <w:r w:rsidR="00E133F2">
        <w:t>similar to the optical se</w:t>
      </w:r>
      <w:r>
        <w:t>nsitivity of the Si photodiodes</w:t>
      </w:r>
      <w:r w:rsidR="00E133F2">
        <w:t>.</w:t>
      </w:r>
      <w:r w:rsidR="00F54556">
        <w:t xml:space="preserve"> </w:t>
      </w:r>
    </w:p>
    <w:p w14:paraId="5230B2D9" w14:textId="5FB8E8CC" w:rsidR="00E5124F" w:rsidRDefault="00F54556" w:rsidP="00686881">
      <w:pPr>
        <w:pStyle w:val="Text"/>
        <w:ind w:firstLine="0"/>
        <w:rPr>
          <w:color w:val="FF0000"/>
        </w:rPr>
      </w:pPr>
      <w:r>
        <w:tab/>
      </w:r>
      <w:r w:rsidR="00E5124F">
        <w:t xml:space="preserve">The sun sensor array was mounted on a 3D printed replica the portion of the NEA Scout body where the sun sensor </w:t>
      </w:r>
      <w:r w:rsidR="00E5124F" w:rsidRPr="00557E5E">
        <w:t xml:space="preserve">is </w:t>
      </w:r>
      <w:r w:rsidR="001F5668" w:rsidRPr="00557E5E">
        <w:t xml:space="preserve">to be </w:t>
      </w:r>
      <w:r w:rsidR="00E5124F" w:rsidRPr="00557E5E">
        <w:t>mounted. To mimic the reflectance of the aluminum body of the CubeSat, the 3D printed replica piece was wrapped with</w:t>
      </w:r>
      <w:r w:rsidR="001F5668" w:rsidRPr="00557E5E">
        <w:t xml:space="preserve"> household</w:t>
      </w:r>
      <w:r w:rsidR="00E5124F" w:rsidRPr="00557E5E">
        <w:t xml:space="preserve"> aluminum </w:t>
      </w:r>
      <w:r w:rsidR="00E5124F">
        <w:t>foil.</w:t>
      </w:r>
      <w:r w:rsidR="00544994">
        <w:t xml:space="preserve"> The </w:t>
      </w:r>
      <w:r w:rsidR="00E133F2">
        <w:t xml:space="preserve">entire </w:t>
      </w:r>
      <w:r w:rsidR="00544994">
        <w:t xml:space="preserve">assembly was </w:t>
      </w:r>
      <w:r w:rsidR="00E133F2">
        <w:t xml:space="preserve">then </w:t>
      </w:r>
      <w:r w:rsidR="00544994">
        <w:t>mounted on a rotation table that allowed for 360</w:t>
      </w:r>
      <w:r w:rsidR="00544994">
        <w:sym w:font="Symbol" w:char="F0B0"/>
      </w:r>
      <w:r w:rsidR="00544994">
        <w:t xml:space="preserve"> azimuthal rotation.</w:t>
      </w:r>
      <w:r w:rsidR="00E133F2">
        <w:t xml:space="preserve"> For each sun simulator angle (</w:t>
      </w:r>
      <w:r w:rsidR="00544994">
        <w:t>0</w:t>
      </w:r>
      <w:r w:rsidR="00544994">
        <w:sym w:font="Symbol" w:char="F0B0"/>
      </w:r>
      <w:r w:rsidR="00544994">
        <w:t>, 45</w:t>
      </w:r>
      <w:r w:rsidR="00544994">
        <w:sym w:font="Symbol" w:char="F0B0"/>
      </w:r>
      <w:r w:rsidR="00544994">
        <w:t xml:space="preserve">, and </w:t>
      </w:r>
      <w:r w:rsidR="00E133F2">
        <w:t>9</w:t>
      </w:r>
      <w:r w:rsidR="00544994">
        <w:t>0</w:t>
      </w:r>
      <w:r w:rsidR="00544994">
        <w:sym w:font="Symbol" w:char="F0B0"/>
      </w:r>
      <w:r w:rsidR="00544994">
        <w:t xml:space="preserve"> from vertical), the sun sensor data was taken for azimuthal angles from 0</w:t>
      </w:r>
      <w:r w:rsidR="00544994">
        <w:sym w:font="Symbol" w:char="F0B0"/>
      </w:r>
      <w:r w:rsidR="00544994">
        <w:t xml:space="preserve"> to 180</w:t>
      </w:r>
      <w:r w:rsidR="00544994">
        <w:sym w:font="Symbol" w:char="F0B0"/>
      </w:r>
      <w:r w:rsidR="00544994">
        <w:t xml:space="preserve"> in 10</w:t>
      </w:r>
      <w:r w:rsidR="00544994">
        <w:sym w:font="Symbol" w:char="F0B0"/>
      </w:r>
      <w:r w:rsidR="00544994">
        <w:t xml:space="preserve"> increments.</w:t>
      </w:r>
      <w:r w:rsidR="001847E6">
        <w:t xml:space="preserve"> </w:t>
      </w:r>
      <w:r w:rsidR="001847E6" w:rsidRPr="00557E5E">
        <w:t>The experimental setup is shown schematically in Figure 1.</w:t>
      </w:r>
    </w:p>
    <w:p w14:paraId="7FF1641B" w14:textId="77777777" w:rsidR="001847E6" w:rsidRPr="001847E6" w:rsidRDefault="001847E6" w:rsidP="00686881">
      <w:pPr>
        <w:pStyle w:val="Text"/>
        <w:ind w:firstLine="0"/>
        <w:rPr>
          <w:color w:val="FF0000"/>
        </w:rPr>
      </w:pPr>
    </w:p>
    <w:p w14:paraId="00D9990C" w14:textId="0F28800F" w:rsidR="00031FF9" w:rsidRDefault="000D3E6C" w:rsidP="00686881">
      <w:pPr>
        <w:pStyle w:val="Text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53C7B239" wp14:editId="2EEAC76D">
                <wp:extent cx="6009005" cy="4429125"/>
                <wp:effectExtent l="0" t="0" r="10795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9005" cy="4429125"/>
                          <a:chOff x="0" y="-68246"/>
                          <a:chExt cx="6348038" cy="4679957"/>
                        </a:xfrm>
                        <a:extLst>
                          <a:ext uri="{0CCBE362-F206-4b92-989A-16890622DB6E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63773" y="3589361"/>
                            <a:ext cx="6184265" cy="1022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50096" w14:textId="6903C542" w:rsidR="009B17D4" w:rsidRPr="00AD6E0D" w:rsidRDefault="009B17D4" w:rsidP="00AD6E0D">
                              <w:pPr>
                                <w:pStyle w:val="Caption"/>
                                <w:rPr>
                                  <w:b/>
                                  <w:i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AD6E0D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Figure 1.</w:t>
                              </w:r>
                              <w:r w:rsidRPr="00AD6E0D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Illustration of the experimental setup. Data 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are taken by rotating the azimuthal angle from 0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to 180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in 10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increments for three different sun simulator angles (0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, 45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, and 90</w:t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 w:rsidRPr="00557E5E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). The currents generated in the photodiodes are then connected to trans-impedance amplifiers (TIAs) that produce an output voltage proportional to the input currents. The output voltages are then connected to a four channel, 16-bit analog to digital converter that are then sent to a micro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controller on the I2C bus. The microcontroller is then interfaced with a PC to capture the data.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68246"/>
                            <a:ext cx="6345555" cy="3507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3C7B239" id="Group 4" o:spid="_x0000_s1026" style="width:473.15pt;height:348.75pt;mso-position-horizontal-relative:char;mso-position-vertical-relative:line" coordorigin=",-682" coordsize="63480,46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7" type="#_x0000_t202" style="position:absolute;left:1637;top:35893;width:61843;height:10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60850096" w14:textId="6903C542" w:rsidR="009B17D4" w:rsidRPr="00AD6E0D" w:rsidRDefault="009B17D4" w:rsidP="00AD6E0D">
                        <w:pPr>
                          <w:pStyle w:val="Caption"/>
                          <w:rPr>
                            <w:b/>
                            <w:i w:val="0"/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AD6E0D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Figure 1.</w:t>
                        </w:r>
                        <w:r w:rsidRPr="00AD6E0D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Illustration of the experimental setup. Data 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are taken by rotating the azimuthal angle from 0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to 180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in 10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increments for three different sun simulator angles (0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, 45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, and 90</w:t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 w:rsidRPr="00557E5E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). The currents generated in the photodiodes are then connected to trans-impedance amplifiers (TIAs) that produce an output voltage proportional to the input currents. The output voltages are then connected to a four channel, 16-bit analog to digital converter that are then sent to a micro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controller on the I2C bus. The microcontroller is then interfaced with a PC to capture the data.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top:-682;width:63455;height:35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">
                  <v:imagedata r:id="rId9" o:title=""/>
                  <v:path arrowok="t"/>
                </v:shape>
                <w10:anchorlock/>
              </v:group>
            </w:pict>
          </mc:Fallback>
        </mc:AlternateContent>
      </w:r>
      <w:r w:rsidR="00A473FC">
        <w:tab/>
        <w:t xml:space="preserve">The electronics on the NEA Scout convert the currents produced by each photodiode into a count that is proportional to the current. To mimic the flight electronics, a circuit was built that converts the current into a voltage using a trans-impedance amplifier (TIA). </w:t>
      </w:r>
      <w:r w:rsidR="00A12766">
        <w:t xml:space="preserve">The </w:t>
      </w:r>
      <w:r w:rsidR="00D8124A">
        <w:t>TIA is</w:t>
      </w:r>
      <w:r w:rsidR="00A12766">
        <w:t xml:space="preserve"> an operational-amplifier (op-amp) based inverting amplifier. In this application each photodiode’s cathode </w:t>
      </w:r>
      <w:r w:rsidR="00A10E9A">
        <w:t xml:space="preserve">(negative terminal) </w:t>
      </w:r>
      <w:r w:rsidR="00A12766">
        <w:t>is connected to th</w:t>
      </w:r>
      <w:r w:rsidR="00D8124A">
        <w:t>e inverting input of an</w:t>
      </w:r>
      <w:r w:rsidR="0030093E">
        <w:t xml:space="preserve"> LM324 op-amp (the non-in</w:t>
      </w:r>
      <w:r w:rsidR="00A10E9A">
        <w:t xml:space="preserve">verting input is grounded). A </w:t>
      </w:r>
      <w:r w:rsidR="0030093E">
        <w:t>feedback resistor</w:t>
      </w:r>
      <w:r w:rsidR="00A10E9A">
        <w:t xml:space="preserve"> is</w:t>
      </w:r>
      <w:r w:rsidR="0030093E">
        <w:t xml:space="preserve"> connected between the output </w:t>
      </w:r>
      <w:r w:rsidR="00A10E9A">
        <w:t xml:space="preserve">of the LM324 </w:t>
      </w:r>
      <w:r w:rsidR="0030093E">
        <w:t>and the inverting input</w:t>
      </w:r>
      <w:r w:rsidR="00A10E9A">
        <w:t>. This feedback</w:t>
      </w:r>
      <w:r w:rsidR="0030093E">
        <w:t xml:space="preserve"> controls the gain of the amplifier. </w:t>
      </w:r>
      <w:r w:rsidR="00CC44F8">
        <w:t>The value of the feedback resistor</w:t>
      </w:r>
      <w:r w:rsidR="00036C10">
        <w:t xml:space="preserve"> (22 k</w:t>
      </w:r>
      <w:r w:rsidR="00036C10">
        <w:sym w:font="Symbol" w:char="F057"/>
      </w:r>
      <w:r w:rsidR="00036C10">
        <w:t>)</w:t>
      </w:r>
      <w:r w:rsidR="00CC44F8">
        <w:t xml:space="preserve"> was chosen such that at maximum intensity the voltage output would be below </w:t>
      </w:r>
      <w:r w:rsidR="00D8124A">
        <w:t>the saturation levels (</w:t>
      </w:r>
      <w:r w:rsidR="00A10E9A">
        <w:t>+</w:t>
      </w:r>
      <w:r w:rsidR="00D8124A">
        <w:t>5</w:t>
      </w:r>
      <w:r w:rsidR="00A10E9A">
        <w:t xml:space="preserve"> </w:t>
      </w:r>
      <w:r w:rsidR="00CC44F8">
        <w:t>V</w:t>
      </w:r>
      <w:r w:rsidR="00A10E9A">
        <w:t>DC</w:t>
      </w:r>
      <w:r w:rsidR="00CC44F8">
        <w:t>) of the amplifier.</w:t>
      </w:r>
      <w:r w:rsidR="00036C10">
        <w:t xml:space="preserve"> </w:t>
      </w:r>
      <w:r w:rsidR="00D8124A">
        <w:t xml:space="preserve">The output voltage is equal to the product of the photodiode current and the feedback resistor. </w:t>
      </w:r>
    </w:p>
    <w:p w14:paraId="36D117E8" w14:textId="77777777" w:rsidR="00031FF9" w:rsidRDefault="00DE15B2" w:rsidP="00686881">
      <w:pPr>
        <w:pStyle w:val="Text"/>
        <w:ind w:firstLine="0"/>
      </w:pPr>
      <w:r>
        <w:tab/>
        <w:t xml:space="preserve">The </w:t>
      </w:r>
      <w:r w:rsidR="00D8124A">
        <w:t>output voltage from each photodi</w:t>
      </w:r>
      <w:r w:rsidR="00E9663A">
        <w:t xml:space="preserve">ode is connected </w:t>
      </w:r>
      <w:r w:rsidR="000C1A42">
        <w:t xml:space="preserve">to </w:t>
      </w:r>
      <w:r w:rsidR="00D8124A">
        <w:t>a four channel</w:t>
      </w:r>
      <w:r>
        <w:t>,</w:t>
      </w:r>
      <w:r w:rsidR="00D8124A">
        <w:t xml:space="preserve"> 16-bit analog to digital converter (ADC)</w:t>
      </w:r>
      <w:r>
        <w:t>. In this experiment, the ADS1115 was chosen as the ADC</w:t>
      </w:r>
      <w:r w:rsidR="00D8124A">
        <w:t xml:space="preserve">. </w:t>
      </w:r>
      <w:r w:rsidR="00E9663A">
        <w:t xml:space="preserve">The ADC was powered with </w:t>
      </w:r>
      <w:r>
        <w:t>+</w:t>
      </w:r>
      <w:r w:rsidR="00E9663A">
        <w:t>5 VDC which resulted in a 0.125 mV per bit resolution</w:t>
      </w:r>
      <w:r>
        <w:t xml:space="preserve"> [4]</w:t>
      </w:r>
      <w:r w:rsidR="00E9663A">
        <w:t>. The ADC was then</w:t>
      </w:r>
      <w:r w:rsidR="0022773E">
        <w:t xml:space="preserve"> connected to a microcontroller </w:t>
      </w:r>
      <w:r w:rsidR="00E9663A">
        <w:t xml:space="preserve">using the I2C bus. The microcontroller </w:t>
      </w:r>
      <w:r w:rsidR="0022773E">
        <w:t>also configured to communicate with</w:t>
      </w:r>
      <w:r w:rsidR="00E9663A">
        <w:t xml:space="preserve"> a PC </w:t>
      </w:r>
      <w:r w:rsidR="0022773E">
        <w:t>using USB</w:t>
      </w:r>
      <w:r w:rsidR="000C1A42">
        <w:t xml:space="preserve"> port</w:t>
      </w:r>
      <w:r w:rsidR="0022773E">
        <w:t xml:space="preserve">. Data </w:t>
      </w:r>
      <w:r w:rsidR="00E9663A">
        <w:t>was collect</w:t>
      </w:r>
      <w:r w:rsidR="0022773E">
        <w:t>ed</w:t>
      </w:r>
      <w:r w:rsidR="00E9663A">
        <w:t xml:space="preserve"> at a rate of 1 Hz</w:t>
      </w:r>
      <w:r w:rsidR="0022773E">
        <w:t xml:space="preserve">. </w:t>
      </w:r>
      <w:r w:rsidR="003C3E1D">
        <w:t>For each angle, 10-20 data poin</w:t>
      </w:r>
      <w:r w:rsidR="0022773E">
        <w:t xml:space="preserve">ts were taken for </w:t>
      </w:r>
      <w:r>
        <w:t>each of the four photodiodes in the sun sensor array.</w:t>
      </w:r>
      <w:r w:rsidR="0022773E">
        <w:t xml:space="preserve"> The data was then averaged, normalized, and plotted. </w:t>
      </w:r>
    </w:p>
    <w:p w14:paraId="0E8F021E" w14:textId="204ACC40" w:rsidR="00E5095B" w:rsidRDefault="003C3E1D" w:rsidP="00E5095B">
      <w:pPr>
        <w:pStyle w:val="Heading1"/>
        <w:numPr>
          <w:ilvl w:val="0"/>
          <w:numId w:val="2"/>
        </w:numPr>
      </w:pPr>
      <w:r>
        <w:lastRenderedPageBreak/>
        <w:t>Results</w:t>
      </w:r>
    </w:p>
    <w:p w14:paraId="1F50E7E1" w14:textId="77777777" w:rsidR="00DE27AB" w:rsidRPr="00DE27AB" w:rsidRDefault="00DE27AB" w:rsidP="00DE27AB">
      <w:pPr>
        <w:pStyle w:val="Text"/>
        <w:ind w:firstLine="0"/>
        <w:rPr>
          <w:b/>
        </w:rPr>
      </w:pPr>
      <w:r w:rsidRPr="00DE27AB">
        <w:rPr>
          <w:b/>
        </w:rPr>
        <w:t>IMU Test Results</w:t>
      </w:r>
    </w:p>
    <w:p w14:paraId="7DDC784E" w14:textId="0C7DC953" w:rsidR="00F20732" w:rsidRPr="00557E5E" w:rsidRDefault="00DE27AB" w:rsidP="00094092">
      <w:pPr>
        <w:pStyle w:val="Text"/>
        <w:ind w:firstLine="0"/>
      </w:pPr>
      <w:r w:rsidRPr="00DE27AB">
        <w:tab/>
        <w:t>At the writing of this paper</w:t>
      </w:r>
      <w:r w:rsidR="007D756E">
        <w:t>,</w:t>
      </w:r>
      <w:r w:rsidRPr="00DE27AB">
        <w:t xml:space="preserve"> the data</w:t>
      </w:r>
      <w:r w:rsidR="007D756E">
        <w:t xml:space="preserve"> collection process is still on</w:t>
      </w:r>
      <w:r w:rsidRPr="00DE27AB">
        <w:t>going.</w:t>
      </w:r>
      <w:r w:rsidR="00F20732">
        <w:t xml:space="preserve"> Some </w:t>
      </w:r>
      <w:r w:rsidR="00F20732" w:rsidRPr="00557E5E">
        <w:t xml:space="preserve">preliminary data </w:t>
      </w:r>
      <w:r w:rsidR="007D756E" w:rsidRPr="00557E5E">
        <w:t>have</w:t>
      </w:r>
      <w:r w:rsidR="00F20732" w:rsidRPr="00557E5E">
        <w:t xml:space="preserve"> been colle</w:t>
      </w:r>
      <w:r w:rsidR="007D756E" w:rsidRPr="00557E5E">
        <w:t>cted regarding the bias, run-to</w:t>
      </w:r>
      <w:r w:rsidR="00F20732" w:rsidRPr="00557E5E">
        <w:t xml:space="preserve">-run bias repeatability, and sensitivity at operational slew rates. </w:t>
      </w:r>
    </w:p>
    <w:p w14:paraId="0E0032D0" w14:textId="705574E7" w:rsidR="00F20732" w:rsidRDefault="00F20732" w:rsidP="00094092">
      <w:pPr>
        <w:pStyle w:val="Text"/>
        <w:ind w:firstLine="0"/>
      </w:pPr>
    </w:p>
    <w:p w14:paraId="38AA0D63" w14:textId="1972BC21" w:rsidR="00094092" w:rsidRPr="00094092" w:rsidRDefault="007D756E" w:rsidP="00094092">
      <w:pPr>
        <w:pStyle w:val="Text"/>
        <w:ind w:firstLine="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CED3C4" wp14:editId="5A01B924">
                <wp:simplePos x="0" y="0"/>
                <wp:positionH relativeFrom="column">
                  <wp:posOffset>2794635</wp:posOffset>
                </wp:positionH>
                <wp:positionV relativeFrom="paragraph">
                  <wp:posOffset>635</wp:posOffset>
                </wp:positionV>
                <wp:extent cx="3233420" cy="7077075"/>
                <wp:effectExtent l="0" t="0" r="0" b="9525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420" cy="7077075"/>
                          <a:chOff x="0" y="0"/>
                          <a:chExt cx="3233420" cy="7077075"/>
                        </a:xfrm>
                        <a:extLst>
                          <a:ext uri="{0CCBE362-F206-4b92-989A-16890622DB6E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6612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6648450"/>
                            <a:ext cx="3233420" cy="4286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A12A5A" w14:textId="77777777" w:rsidR="009B17D4" w:rsidRPr="00FC4F2B" w:rsidRDefault="009B17D4" w:rsidP="007D756E">
                              <w:pPr>
                                <w:pStyle w:val="Caption"/>
                                <w:rPr>
                                  <w:b/>
                                  <w:i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Figure 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Normalized sun sensor data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for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v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ertical sun simulator angles of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(A)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45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(B)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, and 90</w:t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sym w:font="Symbol" w:char="F0B0"/>
                              </w:r>
                              <w:r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 xml:space="preserve"> (C)</w:t>
                              </w:r>
                              <w:r w:rsidRPr="00FC4F2B">
                                <w:rPr>
                                  <w:b/>
                                  <w:i w:val="0"/>
                                  <w:color w:val="auto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CCED3C4" id="Group 7" o:spid="_x0000_s1029" style="position:absolute;left:0;text-align:left;margin-left:220.05pt;margin-top:.05pt;width:254.6pt;height:557.25pt;z-index:251659264;mso-position-horizontal-relative:text;mso-position-vertical-relative:text;mso-width-relative:margin;mso-height-relative:margin" coordsize="32334,70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">
                <v:shape id="Picture 1" o:spid="_x0000_s1030" type="#_x0000_t75" style="position:absolute;width:32334;height:66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">
                  <v:imagedata r:id="rId11" o:title=""/>
                  <v:path arrowok="t"/>
                </v:shape>
                <v:shape id="Text Box 5" o:spid="_x0000_s1031" type="#_x0000_t202" style="position:absolute;top:66484;width:32334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0A12A5A" w14:textId="77777777" w:rsidR="009B17D4" w:rsidRPr="00FC4F2B" w:rsidRDefault="009B17D4" w:rsidP="007D756E">
                        <w:pPr>
                          <w:pStyle w:val="Caption"/>
                          <w:rPr>
                            <w:b/>
                            <w:i w:val="0"/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Figure 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2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Normalized sun sensor data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for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v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ertical sun simulator angles of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0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(A)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45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(B)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, and 90</w:t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sym w:font="Symbol" w:char="F0B0"/>
                        </w:r>
                        <w:r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 xml:space="preserve"> (C)</w:t>
                        </w:r>
                        <w:r w:rsidRPr="00FC4F2B">
                          <w:rPr>
                            <w:b/>
                            <w:i w:val="0"/>
                            <w:color w:val="auto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94092" w:rsidRPr="00094092">
        <w:rPr>
          <w:b/>
        </w:rPr>
        <w:t>Sun Sensor Test Results</w:t>
      </w:r>
    </w:p>
    <w:p w14:paraId="24EAB8D5" w14:textId="77777777" w:rsidR="007D756E" w:rsidRDefault="003C3E1D" w:rsidP="00036CEB">
      <w:pPr>
        <w:pStyle w:val="Text"/>
        <w:ind w:firstLine="270"/>
      </w:pPr>
      <w:r>
        <w:t>Figure</w:t>
      </w:r>
      <w:r w:rsidR="007D756E">
        <w:t>s</w:t>
      </w:r>
      <w:r>
        <w:t xml:space="preserve"> 2</w:t>
      </w:r>
      <w:r w:rsidR="00BA198A">
        <w:t>A, 2B, and 2C</w:t>
      </w:r>
      <w:r w:rsidR="007D756E">
        <w:t xml:space="preserve"> show</w:t>
      </w:r>
      <w:r>
        <w:t xml:space="preserve"> the results from the sun sensor tests</w:t>
      </w:r>
      <w:r w:rsidR="00BA198A">
        <w:t xml:space="preserve"> with the simulator at 0</w:t>
      </w:r>
      <w:r w:rsidR="00BA198A">
        <w:sym w:font="Symbol" w:char="F0B0"/>
      </w:r>
      <w:r w:rsidR="00BA198A">
        <w:t>, 45</w:t>
      </w:r>
      <w:r w:rsidR="00BA198A">
        <w:sym w:font="Symbol" w:char="F0B0"/>
      </w:r>
      <w:r w:rsidR="00BA198A">
        <w:t>, and 90</w:t>
      </w:r>
      <w:r w:rsidR="00BA198A">
        <w:sym w:font="Symbol" w:char="F0B0"/>
      </w:r>
      <w:r w:rsidR="00BA198A">
        <w:t xml:space="preserve"> from vertical respectively. </w:t>
      </w:r>
    </w:p>
    <w:p w14:paraId="2C381059" w14:textId="77777777" w:rsidR="007D756E" w:rsidRPr="00557E5E" w:rsidRDefault="00BA198A" w:rsidP="00036CEB">
      <w:pPr>
        <w:pStyle w:val="Text"/>
        <w:ind w:firstLine="270"/>
      </w:pPr>
      <w:r w:rsidRPr="00557E5E">
        <w:t xml:space="preserve">In Figure 2A the sun simulator was placed directly </w:t>
      </w:r>
      <w:r w:rsidR="007D756E" w:rsidRPr="00557E5E">
        <w:t>above</w:t>
      </w:r>
      <w:r w:rsidRPr="00557E5E">
        <w:t xml:space="preserve"> the sun sensor assembly. Photodiode sen</w:t>
      </w:r>
      <w:r w:rsidR="001C5387" w:rsidRPr="00557E5E">
        <w:t>sor 1 shows the strongest</w:t>
      </w:r>
      <w:r w:rsidRPr="00557E5E">
        <w:t xml:space="preserve"> signal followed by</w:t>
      </w:r>
      <w:r w:rsidR="001C5387" w:rsidRPr="00557E5E">
        <w:t xml:space="preserve"> sensors 2 and 4 </w:t>
      </w:r>
      <w:r w:rsidR="007D756E" w:rsidRPr="00557E5E">
        <w:t>that</w:t>
      </w:r>
      <w:r w:rsidR="001C5387" w:rsidRPr="00557E5E">
        <w:t xml:space="preserve"> have roughly the same signal intensity, and signal 3 </w:t>
      </w:r>
      <w:r w:rsidR="007D756E" w:rsidRPr="00557E5E">
        <w:t>that</w:t>
      </w:r>
      <w:r w:rsidR="001C5387" w:rsidRPr="00557E5E">
        <w:t xml:space="preserve"> has the lowest intensity. </w:t>
      </w:r>
      <w:r w:rsidR="000C1A42" w:rsidRPr="00557E5E">
        <w:t xml:space="preserve">As expected, </w:t>
      </w:r>
      <w:r w:rsidR="001C5387" w:rsidRPr="00557E5E">
        <w:t xml:space="preserve">the relative intensity levels remain fairly constant as the sensor is rotated through the different azimuthal angles. </w:t>
      </w:r>
      <w:r w:rsidR="000C1A42" w:rsidRPr="00557E5E">
        <w:t>However,</w:t>
      </w:r>
      <w:r w:rsidR="001C5387" w:rsidRPr="00557E5E">
        <w:t xml:space="preserve"> the signal intensity for all for sensors rapidly decreases at the 180</w:t>
      </w:r>
      <w:r w:rsidR="001C5387" w:rsidRPr="00557E5E">
        <w:sym w:font="Symbol" w:char="F0B0"/>
      </w:r>
      <w:r w:rsidR="001C5387" w:rsidRPr="00557E5E">
        <w:t xml:space="preserve"> data point. This is attributed to a slight misalignment error in mounting the sun sensor to the rotational table. </w:t>
      </w:r>
    </w:p>
    <w:p w14:paraId="66C1779B" w14:textId="77777777" w:rsidR="007D756E" w:rsidRPr="00557E5E" w:rsidRDefault="00404CFE" w:rsidP="00036CEB">
      <w:pPr>
        <w:pStyle w:val="Text"/>
        <w:ind w:firstLine="270"/>
      </w:pPr>
      <w:r w:rsidRPr="00557E5E">
        <w:t xml:space="preserve">Figure 2B </w:t>
      </w:r>
      <w:r w:rsidR="007D756E" w:rsidRPr="00557E5E">
        <w:t>shows</w:t>
      </w:r>
      <w:r w:rsidRPr="00557E5E">
        <w:t xml:space="preserve"> the data with the sun simulator at 45</w:t>
      </w:r>
      <w:r w:rsidRPr="00557E5E">
        <w:sym w:font="Symbol" w:char="F0B0"/>
      </w:r>
      <w:r w:rsidRPr="00557E5E">
        <w:t xml:space="preserve"> from vertical. </w:t>
      </w:r>
      <w:r w:rsidR="007D756E" w:rsidRPr="00557E5E">
        <w:t>These data show</w:t>
      </w:r>
      <w:r w:rsidRPr="00557E5E">
        <w:t xml:space="preserve"> that sensors 2 and 4 have the highest relative intensities at 60</w:t>
      </w:r>
      <w:r w:rsidRPr="00557E5E">
        <w:sym w:font="Symbol" w:char="F0B0"/>
      </w:r>
      <w:r w:rsidRPr="00557E5E">
        <w:t xml:space="preserve"> and 120</w:t>
      </w:r>
      <w:r w:rsidRPr="00557E5E">
        <w:sym w:font="Symbol" w:char="F0B0"/>
      </w:r>
      <w:r w:rsidRPr="00557E5E">
        <w:t xml:space="preserve"> respectively. Also, sensors 1 and 3 reach their maximum values at the same azimuthal angle of 90</w:t>
      </w:r>
      <w:r w:rsidRPr="00557E5E">
        <w:sym w:font="Symbol" w:char="F0B0"/>
      </w:r>
      <w:r w:rsidRPr="00557E5E">
        <w:t>.</w:t>
      </w:r>
      <w:r w:rsidR="000C1A42" w:rsidRPr="00557E5E">
        <w:t xml:space="preserve"> </w:t>
      </w:r>
    </w:p>
    <w:p w14:paraId="6ED04ECD" w14:textId="1E15408B" w:rsidR="003C3E1D" w:rsidRPr="00557E5E" w:rsidRDefault="00BE488B" w:rsidP="00036CEB">
      <w:pPr>
        <w:pStyle w:val="Text"/>
        <w:ind w:firstLine="270"/>
      </w:pPr>
      <w:r w:rsidRPr="00557E5E">
        <w:t>In figure 2C</w:t>
      </w:r>
      <w:r w:rsidR="007D756E" w:rsidRPr="00557E5E">
        <w:t>,</w:t>
      </w:r>
      <w:r w:rsidRPr="00557E5E">
        <w:t xml:space="preserve"> sensors 1 and</w:t>
      </w:r>
      <w:r w:rsidR="007D756E" w:rsidRPr="00557E5E">
        <w:t xml:space="preserve"> 3 reach their relative maxima</w:t>
      </w:r>
      <w:r w:rsidRPr="00557E5E">
        <w:t xml:space="preserve"> at the same azimuthal angle of 90</w:t>
      </w:r>
      <w:r w:rsidRPr="00557E5E">
        <w:sym w:font="Symbol" w:char="F0B0"/>
      </w:r>
      <w:r w:rsidR="007D756E" w:rsidRPr="00557E5E">
        <w:t>,</w:t>
      </w:r>
      <w:r w:rsidRPr="00557E5E">
        <w:t xml:space="preserve"> while sensors 2 and 4 reach their maxim</w:t>
      </w:r>
      <w:r w:rsidR="007D756E" w:rsidRPr="00557E5E">
        <w:t>a</w:t>
      </w:r>
      <w:r w:rsidRPr="00557E5E">
        <w:t xml:space="preserve"> at 60</w:t>
      </w:r>
      <w:r w:rsidRPr="00557E5E">
        <w:sym w:font="Symbol" w:char="F0B0"/>
      </w:r>
      <w:r w:rsidRPr="00557E5E">
        <w:t xml:space="preserve"> and 130</w:t>
      </w:r>
      <w:r w:rsidRPr="00557E5E">
        <w:sym w:font="Symbol" w:char="F0B0"/>
      </w:r>
      <w:r w:rsidR="009B17D4" w:rsidRPr="00557E5E">
        <w:t xml:space="preserve"> respectively.</w:t>
      </w:r>
    </w:p>
    <w:p w14:paraId="486C0562" w14:textId="77777777" w:rsidR="006C1DC1" w:rsidRDefault="006C1DC1" w:rsidP="00E5095B">
      <w:pPr>
        <w:pStyle w:val="Heading1"/>
        <w:numPr>
          <w:ilvl w:val="0"/>
          <w:numId w:val="2"/>
        </w:numPr>
      </w:pPr>
      <w:r>
        <w:t>Discussion</w:t>
      </w:r>
    </w:p>
    <w:p w14:paraId="731764A1" w14:textId="13F33A17" w:rsidR="00BD14D8" w:rsidRDefault="00693CAA" w:rsidP="00693CAA">
      <w:pPr>
        <w:pStyle w:val="Text"/>
        <w:ind w:firstLine="0"/>
      </w:pPr>
      <w:r>
        <w:tab/>
      </w:r>
      <w:r w:rsidR="00BD14D8">
        <w:t xml:space="preserve">The </w:t>
      </w:r>
      <w:r>
        <w:t>IMU data generated from the rate-table tests will help in characterizing the performance of the device</w:t>
      </w:r>
      <w:r w:rsidR="00813821">
        <w:t xml:space="preserve"> while undergoing rotational rates similar to those </w:t>
      </w:r>
      <w:r>
        <w:t>that the NEA Scout will experience. The data will yield some important error constants that r</w:t>
      </w:r>
      <w:r w:rsidR="00813821">
        <w:t>elate to bias, bias instability, and random walk noise that will be used in a Simulink/</w:t>
      </w:r>
      <w:r w:rsidR="009B17D4">
        <w:t>MATLAB®</w:t>
      </w:r>
      <w:r w:rsidR="00813821">
        <w:t xml:space="preserve"> model of the IMU currently under development. </w:t>
      </w:r>
      <w:r w:rsidR="00750B51">
        <w:t>Additionally</w:t>
      </w:r>
      <w:r w:rsidR="00813821">
        <w:t xml:space="preserve">, the STIM 300 is </w:t>
      </w:r>
      <w:r w:rsidR="00750B51">
        <w:t>scheduled</w:t>
      </w:r>
      <w:r w:rsidR="00813821">
        <w:t xml:space="preserve"> to fly on another mission to the International Space Stat</w:t>
      </w:r>
      <w:r w:rsidR="00750B51">
        <w:t>ion (ISS)</w:t>
      </w:r>
      <w:r w:rsidR="009B17D4">
        <w:t>,</w:t>
      </w:r>
      <w:r w:rsidR="00750B51">
        <w:t xml:space="preserve"> and the data gathered from the rate-table tests will be shared with t</w:t>
      </w:r>
      <w:r w:rsidR="009B17D4">
        <w:t>he group planning that mission.</w:t>
      </w:r>
    </w:p>
    <w:p w14:paraId="637C6122" w14:textId="6F616217" w:rsidR="003A52BA" w:rsidRPr="003A52BA" w:rsidRDefault="00BD14D8" w:rsidP="007814E5">
      <w:pPr>
        <w:pStyle w:val="Text"/>
        <w:ind w:firstLine="0"/>
      </w:pPr>
      <w:r>
        <w:tab/>
      </w:r>
      <w:r w:rsidR="003A52BA">
        <w:t>The r</w:t>
      </w:r>
      <w:r w:rsidR="007814E5">
        <w:t xml:space="preserve">esults from the sun sensor test will aid in building a model </w:t>
      </w:r>
      <w:r w:rsidR="007814E5" w:rsidRPr="00557E5E">
        <w:t xml:space="preserve">that can be </w:t>
      </w:r>
      <w:r w:rsidR="009B17D4" w:rsidRPr="00557E5E">
        <w:t>utilized</w:t>
      </w:r>
      <w:r w:rsidR="007814E5" w:rsidRPr="00557E5E">
        <w:t xml:space="preserve"> to ensure the sensor provides </w:t>
      </w:r>
      <w:r w:rsidR="00331153" w:rsidRPr="00557E5E">
        <w:t>correct data</w:t>
      </w:r>
      <w:r w:rsidR="007814E5" w:rsidRPr="00557E5E">
        <w:t xml:space="preserve"> to assist the NEA Scout in sun pointing.</w:t>
      </w:r>
      <w:r w:rsidR="00331153" w:rsidRPr="00557E5E">
        <w:t xml:space="preserve"> Additional</w:t>
      </w:r>
      <w:r w:rsidR="009B17D4" w:rsidRPr="00557E5E">
        <w:t xml:space="preserve"> testing using</w:t>
      </w:r>
      <w:r w:rsidR="00331153" w:rsidRPr="00557E5E">
        <w:t xml:space="preserve"> the </w:t>
      </w:r>
      <w:r w:rsidR="009B17D4" w:rsidRPr="00557E5E">
        <w:t xml:space="preserve">current </w:t>
      </w:r>
      <w:r w:rsidR="00331153" w:rsidRPr="00557E5E">
        <w:t xml:space="preserve">setup will further examine the effects of spurious reflections off of </w:t>
      </w:r>
      <w:r w:rsidR="009B17D4" w:rsidRPr="00557E5E">
        <w:t>nearby</w:t>
      </w:r>
      <w:r w:rsidR="00331153" w:rsidRPr="00557E5E">
        <w:t xml:space="preserve"> spacecraft</w:t>
      </w:r>
      <w:r w:rsidR="007814E5" w:rsidRPr="00557E5E">
        <w:t xml:space="preserve"> </w:t>
      </w:r>
      <w:r w:rsidR="009B17D4" w:rsidRPr="00557E5E">
        <w:t>components.</w:t>
      </w:r>
    </w:p>
    <w:p w14:paraId="35A73DE1" w14:textId="77777777" w:rsidR="00E5095B" w:rsidRDefault="00E5095B">
      <w:pPr>
        <w:pStyle w:val="Heading1"/>
      </w:pPr>
      <w:r>
        <w:t>Acknowledgments</w:t>
      </w:r>
    </w:p>
    <w:p w14:paraId="6BFDA31F" w14:textId="66B4DBCF" w:rsidR="00E5095B" w:rsidRDefault="005051F2">
      <w:pPr>
        <w:pStyle w:val="Text"/>
        <w:rPr>
          <w:i/>
        </w:rPr>
      </w:pPr>
      <w:r>
        <w:t xml:space="preserve">The authors would like to thank Don Hediger for his </w:t>
      </w:r>
      <w:r w:rsidRPr="00557E5E">
        <w:t>assi</w:t>
      </w:r>
      <w:r w:rsidR="009B17D4" w:rsidRPr="00557E5E">
        <w:t xml:space="preserve">stance operating the three-axis rate </w:t>
      </w:r>
      <w:r w:rsidRPr="00557E5E">
        <w:t xml:space="preserve">table. </w:t>
      </w:r>
      <w:r w:rsidR="00BF1353" w:rsidRPr="00557E5E">
        <w:t xml:space="preserve">Also, the authors would like to thank </w:t>
      </w:r>
      <w:r w:rsidR="00251945" w:rsidRPr="00557E5E">
        <w:t xml:space="preserve">all of the </w:t>
      </w:r>
      <w:r w:rsidR="00BF1353" w:rsidRPr="00557E5E">
        <w:t>organize</w:t>
      </w:r>
      <w:r w:rsidR="00251945" w:rsidRPr="00557E5E">
        <w:t>rs of</w:t>
      </w:r>
      <w:r w:rsidR="00BF1353" w:rsidRPr="00557E5E">
        <w:t xml:space="preserve"> the </w:t>
      </w:r>
      <w:r w:rsidR="00BF1353" w:rsidRPr="00557E5E">
        <w:lastRenderedPageBreak/>
        <w:t xml:space="preserve">NASA – Marshall Space Flight Center Summer Faculty Fellowship, </w:t>
      </w:r>
      <w:r w:rsidR="00251945" w:rsidRPr="00557E5E">
        <w:t>including</w:t>
      </w:r>
      <w:r w:rsidR="00BF1353" w:rsidRPr="00557E5E">
        <w:t xml:space="preserve"> Dr. Gerald Karr</w:t>
      </w:r>
      <w:r w:rsidR="00251945" w:rsidRPr="00557E5E">
        <w:t xml:space="preserve">, </w:t>
      </w:r>
      <w:r w:rsidR="00BF1353" w:rsidRPr="00557E5E">
        <w:t>Professor Emeritus, Universit</w:t>
      </w:r>
      <w:r w:rsidR="00251945" w:rsidRPr="00557E5E">
        <w:t xml:space="preserve">y of Alabama – Huntsville; Dr. Frank Six, </w:t>
      </w:r>
      <w:r w:rsidR="00BF1353" w:rsidRPr="00557E5E">
        <w:t>University Affairs Officer, NASA – Marshall Space Fli</w:t>
      </w:r>
      <w:r w:rsidR="00BF1353">
        <w:t xml:space="preserve">ght Center </w:t>
      </w:r>
      <w:r w:rsidR="00BF1353" w:rsidRPr="00BF1353">
        <w:t>Academic Affairs Office</w:t>
      </w:r>
      <w:r w:rsidR="00251945">
        <w:t>;</w:t>
      </w:r>
      <w:r w:rsidR="00BF1353">
        <w:t xml:space="preserve"> Ms. Rachael </w:t>
      </w:r>
      <w:r w:rsidR="00BF1353" w:rsidRPr="00BF1353">
        <w:t>Damiani</w:t>
      </w:r>
      <w:r w:rsidR="00251945">
        <w:t xml:space="preserve">, </w:t>
      </w:r>
      <w:r w:rsidR="00BF1353">
        <w:t>Resource Manager, Alabama Space Grant Consortium – University of Alabama – Huntsville</w:t>
      </w:r>
      <w:r w:rsidR="00251945">
        <w:t>;</w:t>
      </w:r>
      <w:r w:rsidR="00BF1353">
        <w:t xml:space="preserve"> and Ms. Tina </w:t>
      </w:r>
      <w:r w:rsidR="00251945">
        <w:t xml:space="preserve">Atchley, </w:t>
      </w:r>
      <w:r w:rsidR="00BF1353" w:rsidRPr="00BF1353">
        <w:t>Project Coordinator</w:t>
      </w:r>
      <w:r w:rsidR="00BF1353">
        <w:t xml:space="preserve">, </w:t>
      </w:r>
      <w:r w:rsidR="00BF1353" w:rsidRPr="00BF1353">
        <w:t>NASA</w:t>
      </w:r>
      <w:r w:rsidR="00BF1353">
        <w:t xml:space="preserve"> – Marshall Space Flight Center </w:t>
      </w:r>
      <w:r w:rsidR="00BF1353" w:rsidRPr="00BF1353">
        <w:t>Academic Affairs Office</w:t>
      </w:r>
      <w:r w:rsidR="00BF1353">
        <w:t xml:space="preserve">. </w:t>
      </w:r>
    </w:p>
    <w:p w14:paraId="7C67D9EA" w14:textId="77777777" w:rsidR="00B93725" w:rsidRDefault="00B93725">
      <w:pPr>
        <w:pStyle w:val="Text"/>
        <w:rPr>
          <w:i/>
        </w:rPr>
      </w:pPr>
    </w:p>
    <w:p w14:paraId="371FD760" w14:textId="77777777" w:rsidR="00E5095B" w:rsidRDefault="00E5095B">
      <w:pPr>
        <w:pStyle w:val="Heading1"/>
      </w:pPr>
      <w:r>
        <w:t>References</w:t>
      </w:r>
    </w:p>
    <w:p w14:paraId="5B9650F8" w14:textId="77777777" w:rsidR="00F54556" w:rsidRDefault="00BB6486" w:rsidP="00F54556">
      <w:pPr>
        <w:pStyle w:val="Text"/>
      </w:pPr>
      <w:r w:rsidRPr="00BB6486">
        <w:t>[</w:t>
      </w:r>
      <w:r w:rsidR="00F54556" w:rsidRPr="00BB6486">
        <w:t>1</w:t>
      </w:r>
      <w:r w:rsidRPr="00BB6486">
        <w:t>]</w:t>
      </w:r>
      <w:r w:rsidR="00F54556" w:rsidRPr="00BB6486">
        <w:t xml:space="preserve"> </w:t>
      </w:r>
      <w:r>
        <w:t>Sensonor, “</w:t>
      </w:r>
      <w:r w:rsidRPr="00BB6486">
        <w:t>STIM300 Inertia Measurement Unit</w:t>
      </w:r>
      <w:r>
        <w:t>,” STIM300 datasheet, Oct. 2015 [</w:t>
      </w:r>
      <w:r w:rsidRPr="00BB6486">
        <w:t>TS1524 rev.20</w:t>
      </w:r>
      <w:r>
        <w:t xml:space="preserve">]. </w:t>
      </w:r>
    </w:p>
    <w:p w14:paraId="30AD24CB" w14:textId="77777777" w:rsidR="00BB6486" w:rsidRDefault="00BB6486" w:rsidP="00F54556">
      <w:pPr>
        <w:pStyle w:val="Text"/>
      </w:pPr>
    </w:p>
    <w:p w14:paraId="7D694C65" w14:textId="4F2ACED8" w:rsidR="007324F7" w:rsidRDefault="00BB6486" w:rsidP="007324F7">
      <w:pPr>
        <w:pStyle w:val="Text"/>
      </w:pPr>
      <w:r>
        <w:t xml:space="preserve">[2] </w:t>
      </w:r>
      <w:r w:rsidR="007324F7" w:rsidRPr="00557E5E">
        <w:t>Ham</w:t>
      </w:r>
      <w:r w:rsidR="00251945" w:rsidRPr="00557E5E">
        <w:t>am</w:t>
      </w:r>
      <w:r w:rsidR="007324F7" w:rsidRPr="00557E5E">
        <w:t xml:space="preserve">atsu, “Si photodiode </w:t>
      </w:r>
      <w:r w:rsidR="007324F7">
        <w:t>S768,” S7686 datasheet, Oct. 2002.</w:t>
      </w:r>
    </w:p>
    <w:p w14:paraId="4BA4B7ED" w14:textId="77777777" w:rsidR="007324F7" w:rsidRDefault="007324F7" w:rsidP="00F54556">
      <w:pPr>
        <w:pStyle w:val="Text"/>
      </w:pPr>
    </w:p>
    <w:p w14:paraId="0930D50B" w14:textId="77777777" w:rsidR="00BB6486" w:rsidRDefault="007324F7" w:rsidP="00F54556">
      <w:pPr>
        <w:pStyle w:val="Text"/>
      </w:pPr>
      <w:r>
        <w:t xml:space="preserve">[3] Sensonor, “User Manual </w:t>
      </w:r>
      <w:r w:rsidRPr="007324F7">
        <w:t>STIM210/STIM300 Evaluation Kit</w:t>
      </w:r>
      <w:r>
        <w:t>,” manual, 2015 [</w:t>
      </w:r>
      <w:r w:rsidRPr="007324F7">
        <w:t>DOK412 rev.0</w:t>
      </w:r>
      <w:r>
        <w:t>].</w:t>
      </w:r>
    </w:p>
    <w:p w14:paraId="3169C796" w14:textId="77777777" w:rsidR="00BB6486" w:rsidRDefault="00BB6486" w:rsidP="00F54556">
      <w:pPr>
        <w:pStyle w:val="Text"/>
      </w:pPr>
    </w:p>
    <w:p w14:paraId="421A8EFF" w14:textId="77777777" w:rsidR="00B508FB" w:rsidRDefault="007324F7" w:rsidP="00BB6486">
      <w:pPr>
        <w:pStyle w:val="Text"/>
      </w:pPr>
      <w:r>
        <w:t>[4</w:t>
      </w:r>
      <w:r w:rsidR="00BB6486">
        <w:t xml:space="preserve">] Texas Instruments, “Ultra-Small, Low-Power, 16-Bit Analog-to-Digital Converter with Internal Reference,” </w:t>
      </w:r>
    </w:p>
    <w:p w14:paraId="0FECADBF" w14:textId="77777777" w:rsidR="00BB6486" w:rsidRPr="00BB6486" w:rsidRDefault="00B508FB" w:rsidP="00BB6486">
      <w:pPr>
        <w:pStyle w:val="Text"/>
      </w:pPr>
      <w:r>
        <w:tab/>
      </w:r>
      <w:r w:rsidR="00BB6486">
        <w:t xml:space="preserve">ADS1115 datasheet, May 2009 </w:t>
      </w:r>
      <w:r>
        <w:t>[Revised Oct.</w:t>
      </w:r>
      <w:r w:rsidR="00BB6486">
        <w:t xml:space="preserve"> 2009].   </w:t>
      </w:r>
    </w:p>
    <w:sectPr w:rsidR="00BB6486" w:rsidRPr="00BB6486" w:rsidSect="005336CB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7B49FA" w14:textId="77777777" w:rsidR="006279B8" w:rsidRDefault="006279B8">
      <w:r>
        <w:separator/>
      </w:r>
    </w:p>
  </w:endnote>
  <w:endnote w:type="continuationSeparator" w:id="0">
    <w:p w14:paraId="356D9BF7" w14:textId="77777777" w:rsidR="006279B8" w:rsidRDefault="00627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849A67" w14:textId="77777777" w:rsidR="009B17D4" w:rsidRDefault="009B17D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244D8A" w14:textId="77777777" w:rsidR="009B17D4" w:rsidRDefault="009B17D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61BB04" w14:textId="5CF5B3A6" w:rsidR="009B17D4" w:rsidRDefault="009B17D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D5264">
      <w:rPr>
        <w:rStyle w:val="PageNumber"/>
        <w:noProof/>
      </w:rPr>
      <w:t>3</w:t>
    </w:r>
    <w:r>
      <w:rPr>
        <w:rStyle w:val="PageNumber"/>
      </w:rPr>
      <w:fldChar w:fldCharType="end"/>
    </w:r>
  </w:p>
  <w:p w14:paraId="0D50655E" w14:textId="77777777" w:rsidR="009B17D4" w:rsidRDefault="009B17D4" w:rsidP="00824A07">
    <w:pPr>
      <w:pStyle w:val="Footer"/>
      <w:jc w:val="right"/>
    </w:pPr>
    <w:r>
      <w:t>Summer 2015 Session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5E57E8" w14:textId="77777777" w:rsidR="006279B8" w:rsidRDefault="006279B8">
      <w:r>
        <w:separator/>
      </w:r>
    </w:p>
  </w:footnote>
  <w:footnote w:type="continuationSeparator" w:id="0">
    <w:p w14:paraId="7FB7B096" w14:textId="77777777" w:rsidR="006279B8" w:rsidRDefault="006279B8">
      <w:r>
        <w:continuationSeparator/>
      </w:r>
    </w:p>
  </w:footnote>
  <w:footnote w:id="1">
    <w:p w14:paraId="74939760" w14:textId="77777777" w:rsidR="009B17D4" w:rsidRPr="004226E2" w:rsidRDefault="009B17D4">
      <w:r>
        <w:rPr>
          <w:rStyle w:val="FootnoteReference"/>
        </w:rPr>
        <w:footnoteRef/>
      </w:r>
      <w:r>
        <w:t xml:space="preserve"> </w:t>
      </w:r>
      <w:r w:rsidRPr="004226E2">
        <w:t>Faculty Fellow, Associate Professor of Electrical Engineering, Electrical Engineering, Arkansas Tech University.</w:t>
      </w:r>
    </w:p>
  </w:footnote>
  <w:footnote w:id="2">
    <w:p w14:paraId="5D23390E" w14:textId="77777777" w:rsidR="009B17D4" w:rsidRPr="004226E2" w:rsidRDefault="009B17D4">
      <w:pPr>
        <w:pStyle w:val="FootnoteText"/>
      </w:pPr>
      <w:r w:rsidRPr="004226E2">
        <w:rPr>
          <w:rStyle w:val="FootnoteReference"/>
        </w:rPr>
        <w:footnoteRef/>
      </w:r>
      <w:r w:rsidRPr="004226E2">
        <w:t xml:space="preserve"> Faculty Fellow, Professor of Aerospace Engineering, Aerospace, 3801 W. Temple Ave., Pomona, CA 91768.</w:t>
      </w:r>
    </w:p>
  </w:footnote>
  <w:footnote w:id="3">
    <w:p w14:paraId="2B50BF9B" w14:textId="77777777" w:rsidR="009B17D4" w:rsidRDefault="009B17D4" w:rsidP="00BF0D47">
      <w:r w:rsidRPr="004226E2">
        <w:rPr>
          <w:rStyle w:val="FootnoteReference"/>
        </w:rPr>
        <w:footnoteRef/>
      </w:r>
      <w:r w:rsidRPr="004226E2">
        <w:t xml:space="preserve"> NEA Scout G&amp;C </w:t>
      </w:r>
      <w:r w:rsidRPr="00BF0D47">
        <w:t>Lead</w:t>
      </w:r>
      <w:r>
        <w:t xml:space="preserve">, EV42, NASA-MSFC Building 4600/4212, Huntsville, AL 35812. </w:t>
      </w:r>
    </w:p>
    <w:p w14:paraId="53D357E7" w14:textId="77777777" w:rsidR="009B17D4" w:rsidRDefault="009B17D4" w:rsidP="007B372A">
      <w:r w:rsidRPr="007B372A">
        <w:rPr>
          <w:vertAlign w:val="superscript"/>
        </w:rPr>
        <w:t>4</w:t>
      </w:r>
      <w:r>
        <w:t xml:space="preserve"> NEA Scout GN&amp;C Engineer, NASA-MSFC Building 4600/4215, Huntsville, AL 35812. </w:t>
      </w:r>
    </w:p>
    <w:p w14:paraId="6DE01467" w14:textId="77777777" w:rsidR="009B17D4" w:rsidRDefault="009B17D4" w:rsidP="007B372A">
      <w:r w:rsidRPr="007B372A">
        <w:rPr>
          <w:vertAlign w:val="superscript"/>
        </w:rPr>
        <w:t>5</w:t>
      </w:r>
      <w:r>
        <w:rPr>
          <w:vertAlign w:val="superscript"/>
        </w:rPr>
        <w:t xml:space="preserve"> </w:t>
      </w:r>
      <w:r>
        <w:t xml:space="preserve">Guidance, Navigation </w:t>
      </w:r>
      <w:r w:rsidRPr="00081B99">
        <w:t>&amp; M</w:t>
      </w:r>
      <w:r>
        <w:t>ission</w:t>
      </w:r>
      <w:r w:rsidRPr="00081B99">
        <w:t xml:space="preserve"> A</w:t>
      </w:r>
      <w:r>
        <w:t>nalysis Engineer, NASA-MSFC Building 4600/4416, Huntsville, AL 35812.</w:t>
      </w:r>
    </w:p>
    <w:p w14:paraId="487BAB4E" w14:textId="77777777" w:rsidR="009B17D4" w:rsidRDefault="009B17D4" w:rsidP="007B372A">
      <w:r w:rsidRPr="007814E5">
        <w:rPr>
          <w:vertAlign w:val="superscript"/>
        </w:rPr>
        <w:t>6</w:t>
      </w:r>
      <w:r>
        <w:t xml:space="preserve"> NEA Scout GN&amp;C Engineer, NASA-MSFC Building 4600/4213, Huntsville, AL 35812.</w:t>
      </w:r>
    </w:p>
    <w:p w14:paraId="4B679ACA" w14:textId="77777777" w:rsidR="009B17D4" w:rsidRPr="007B372A" w:rsidRDefault="009B17D4" w:rsidP="007B372A">
      <w:r w:rsidRPr="007814E5">
        <w:rPr>
          <w:vertAlign w:val="superscript"/>
        </w:rPr>
        <w:t>7</w:t>
      </w:r>
      <w:r>
        <w:t xml:space="preserve"> </w:t>
      </w:r>
      <w:r w:rsidRPr="007814E5">
        <w:t>Multi-body Dynamics Engineer</w:t>
      </w:r>
      <w:r>
        <w:t>, NASA-MSFC Building 4600/4429, Huntsville, AL 35812.</w:t>
      </w:r>
    </w:p>
    <w:p w14:paraId="60AA0DD9" w14:textId="77777777" w:rsidR="009B17D4" w:rsidRPr="007B372A" w:rsidRDefault="009B17D4" w:rsidP="00BF0D47"/>
    <w:p w14:paraId="76E22F32" w14:textId="77777777" w:rsidR="009B17D4" w:rsidRDefault="009B17D4" w:rsidP="00BF0D4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8E5418" w14:textId="77777777" w:rsidR="009B17D4" w:rsidRDefault="009B17D4" w:rsidP="00824A07">
    <w:pPr>
      <w:pStyle w:val="Header"/>
      <w:jc w:val="center"/>
    </w:pPr>
    <w:r>
      <w:t>NASA – Final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72F71"/>
    <w:multiLevelType w:val="multilevel"/>
    <w:tmpl w:val="15BE78DC"/>
    <w:lvl w:ilvl="0">
      <w:start w:val="1"/>
      <w:numFmt w:val="upperRoman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3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5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FD704F2"/>
    <w:multiLevelType w:val="hybridMultilevel"/>
    <w:tmpl w:val="72605AFA"/>
    <w:lvl w:ilvl="0" w:tplc="00130409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A157997"/>
    <w:multiLevelType w:val="hybridMultilevel"/>
    <w:tmpl w:val="63D693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9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20" w15:restartNumberingAfterBreak="0">
    <w:nsid w:val="7D7C512F"/>
    <w:multiLevelType w:val="hybridMultilevel"/>
    <w:tmpl w:val="A45AB5C4"/>
    <w:lvl w:ilvl="0" w:tplc="44247232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5"/>
  </w:num>
  <w:num w:numId="5">
    <w:abstractNumId w:val="3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8"/>
  </w:num>
  <w:num w:numId="10">
    <w:abstractNumId w:val="10"/>
  </w:num>
  <w:num w:numId="11">
    <w:abstractNumId w:val="19"/>
  </w:num>
  <w:num w:numId="12">
    <w:abstractNumId w:val="2"/>
  </w:num>
  <w:num w:numId="13">
    <w:abstractNumId w:val="5"/>
  </w:num>
  <w:num w:numId="14">
    <w:abstractNumId w:val="21"/>
  </w:num>
  <w:num w:numId="15">
    <w:abstractNumId w:val="6"/>
  </w:num>
  <w:num w:numId="16">
    <w:abstractNumId w:val="22"/>
  </w:num>
  <w:num w:numId="17">
    <w:abstractNumId w:val="1"/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</w:num>
  <w:num w:numId="21">
    <w:abstractNumId w:val="3"/>
    <w:lvlOverride w:ilvl="0">
      <w:startOverride w:val="1"/>
    </w:lvlOverride>
  </w:num>
  <w:num w:numId="22">
    <w:abstractNumId w:val="17"/>
  </w:num>
  <w:num w:numId="23">
    <w:abstractNumId w:val="4"/>
  </w:num>
  <w:num w:numId="24">
    <w:abstractNumId w:val="13"/>
  </w:num>
  <w:num w:numId="25">
    <w:abstractNumId w:val="12"/>
  </w:num>
  <w:num w:numId="26">
    <w:abstractNumId w:val="20"/>
  </w:num>
  <w:num w:numId="27">
    <w:abstractNumId w:val="0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171"/>
    <w:rsid w:val="0002507C"/>
    <w:rsid w:val="00031FF9"/>
    <w:rsid w:val="0003367B"/>
    <w:rsid w:val="00036C10"/>
    <w:rsid w:val="00036CEB"/>
    <w:rsid w:val="0004014D"/>
    <w:rsid w:val="000449D2"/>
    <w:rsid w:val="00081B99"/>
    <w:rsid w:val="00094092"/>
    <w:rsid w:val="000C1A42"/>
    <w:rsid w:val="000D3E64"/>
    <w:rsid w:val="000D3E6C"/>
    <w:rsid w:val="000F4FA7"/>
    <w:rsid w:val="000F737B"/>
    <w:rsid w:val="00101143"/>
    <w:rsid w:val="00101216"/>
    <w:rsid w:val="00123DBC"/>
    <w:rsid w:val="00133FA7"/>
    <w:rsid w:val="001847E6"/>
    <w:rsid w:val="00184D06"/>
    <w:rsid w:val="0019332E"/>
    <w:rsid w:val="00197644"/>
    <w:rsid w:val="001A19BD"/>
    <w:rsid w:val="001A422D"/>
    <w:rsid w:val="001A5334"/>
    <w:rsid w:val="001B117D"/>
    <w:rsid w:val="001C5387"/>
    <w:rsid w:val="001D0122"/>
    <w:rsid w:val="001D0757"/>
    <w:rsid w:val="001F5668"/>
    <w:rsid w:val="001F66DD"/>
    <w:rsid w:val="00202C9E"/>
    <w:rsid w:val="00210110"/>
    <w:rsid w:val="002207D8"/>
    <w:rsid w:val="0022773E"/>
    <w:rsid w:val="0023023C"/>
    <w:rsid w:val="00233A30"/>
    <w:rsid w:val="00236442"/>
    <w:rsid w:val="0024171D"/>
    <w:rsid w:val="00251945"/>
    <w:rsid w:val="002631A1"/>
    <w:rsid w:val="00293B7D"/>
    <w:rsid w:val="002D1735"/>
    <w:rsid w:val="002E5A69"/>
    <w:rsid w:val="0030093E"/>
    <w:rsid w:val="00305F21"/>
    <w:rsid w:val="00306A3F"/>
    <w:rsid w:val="00306D39"/>
    <w:rsid w:val="0031003E"/>
    <w:rsid w:val="003165C9"/>
    <w:rsid w:val="003306FE"/>
    <w:rsid w:val="00331153"/>
    <w:rsid w:val="00334370"/>
    <w:rsid w:val="00335F91"/>
    <w:rsid w:val="00345C0B"/>
    <w:rsid w:val="00357154"/>
    <w:rsid w:val="00376D14"/>
    <w:rsid w:val="003865DA"/>
    <w:rsid w:val="003A02E0"/>
    <w:rsid w:val="003A0A01"/>
    <w:rsid w:val="003A52BA"/>
    <w:rsid w:val="003C3E1D"/>
    <w:rsid w:val="003C4A62"/>
    <w:rsid w:val="003D283B"/>
    <w:rsid w:val="00404CFE"/>
    <w:rsid w:val="0041534D"/>
    <w:rsid w:val="00415C5D"/>
    <w:rsid w:val="004226E2"/>
    <w:rsid w:val="0043209B"/>
    <w:rsid w:val="004821C4"/>
    <w:rsid w:val="004956E3"/>
    <w:rsid w:val="004C3C22"/>
    <w:rsid w:val="004E5BA7"/>
    <w:rsid w:val="004F7036"/>
    <w:rsid w:val="005051F2"/>
    <w:rsid w:val="00512081"/>
    <w:rsid w:val="005125E9"/>
    <w:rsid w:val="00513D56"/>
    <w:rsid w:val="005336CB"/>
    <w:rsid w:val="00544994"/>
    <w:rsid w:val="00554AF3"/>
    <w:rsid w:val="00554E5B"/>
    <w:rsid w:val="00557E5E"/>
    <w:rsid w:val="005629B3"/>
    <w:rsid w:val="0056742C"/>
    <w:rsid w:val="00591910"/>
    <w:rsid w:val="005A23F2"/>
    <w:rsid w:val="005A485C"/>
    <w:rsid w:val="005A5676"/>
    <w:rsid w:val="005B10E8"/>
    <w:rsid w:val="005C0F11"/>
    <w:rsid w:val="0060125E"/>
    <w:rsid w:val="006012E7"/>
    <w:rsid w:val="00605450"/>
    <w:rsid w:val="0060624F"/>
    <w:rsid w:val="006149F6"/>
    <w:rsid w:val="006279B8"/>
    <w:rsid w:val="00660738"/>
    <w:rsid w:val="00667520"/>
    <w:rsid w:val="00670C0D"/>
    <w:rsid w:val="00675783"/>
    <w:rsid w:val="00676A20"/>
    <w:rsid w:val="00686881"/>
    <w:rsid w:val="0068782C"/>
    <w:rsid w:val="00693CAA"/>
    <w:rsid w:val="00697175"/>
    <w:rsid w:val="006A2962"/>
    <w:rsid w:val="006B13DE"/>
    <w:rsid w:val="006C1DC1"/>
    <w:rsid w:val="006D01D2"/>
    <w:rsid w:val="006D5264"/>
    <w:rsid w:val="006E08AF"/>
    <w:rsid w:val="006F5A47"/>
    <w:rsid w:val="007324F7"/>
    <w:rsid w:val="00750B51"/>
    <w:rsid w:val="007565A9"/>
    <w:rsid w:val="007814E5"/>
    <w:rsid w:val="00791B35"/>
    <w:rsid w:val="00796C0C"/>
    <w:rsid w:val="007A1D7D"/>
    <w:rsid w:val="007B372A"/>
    <w:rsid w:val="007D4751"/>
    <w:rsid w:val="007D756E"/>
    <w:rsid w:val="00813821"/>
    <w:rsid w:val="00817AD1"/>
    <w:rsid w:val="00824A07"/>
    <w:rsid w:val="00827FA6"/>
    <w:rsid w:val="0085112E"/>
    <w:rsid w:val="008627AC"/>
    <w:rsid w:val="00882610"/>
    <w:rsid w:val="00890148"/>
    <w:rsid w:val="008956B2"/>
    <w:rsid w:val="008A433C"/>
    <w:rsid w:val="008B7A61"/>
    <w:rsid w:val="008D2818"/>
    <w:rsid w:val="008E238B"/>
    <w:rsid w:val="00913B38"/>
    <w:rsid w:val="00927C6E"/>
    <w:rsid w:val="00934220"/>
    <w:rsid w:val="00943062"/>
    <w:rsid w:val="0095610E"/>
    <w:rsid w:val="00980A4F"/>
    <w:rsid w:val="00992C7C"/>
    <w:rsid w:val="009A152E"/>
    <w:rsid w:val="009B17D4"/>
    <w:rsid w:val="009B6DC0"/>
    <w:rsid w:val="009C70D8"/>
    <w:rsid w:val="009D0ECF"/>
    <w:rsid w:val="009D2EA1"/>
    <w:rsid w:val="009E5821"/>
    <w:rsid w:val="009F1B3C"/>
    <w:rsid w:val="00A10E9A"/>
    <w:rsid w:val="00A12766"/>
    <w:rsid w:val="00A30004"/>
    <w:rsid w:val="00A37F73"/>
    <w:rsid w:val="00A44869"/>
    <w:rsid w:val="00A473FC"/>
    <w:rsid w:val="00A5452D"/>
    <w:rsid w:val="00A605AC"/>
    <w:rsid w:val="00A75B71"/>
    <w:rsid w:val="00A8066F"/>
    <w:rsid w:val="00AB1610"/>
    <w:rsid w:val="00AB4392"/>
    <w:rsid w:val="00AD6E0D"/>
    <w:rsid w:val="00AF27BA"/>
    <w:rsid w:val="00AF673D"/>
    <w:rsid w:val="00B01CAE"/>
    <w:rsid w:val="00B162F3"/>
    <w:rsid w:val="00B16E69"/>
    <w:rsid w:val="00B26809"/>
    <w:rsid w:val="00B31027"/>
    <w:rsid w:val="00B508FB"/>
    <w:rsid w:val="00B5728F"/>
    <w:rsid w:val="00B67ABB"/>
    <w:rsid w:val="00B93725"/>
    <w:rsid w:val="00B96D4A"/>
    <w:rsid w:val="00BA198A"/>
    <w:rsid w:val="00BA267E"/>
    <w:rsid w:val="00BB1ED6"/>
    <w:rsid w:val="00BB6486"/>
    <w:rsid w:val="00BC7AF4"/>
    <w:rsid w:val="00BD14D8"/>
    <w:rsid w:val="00BD16EC"/>
    <w:rsid w:val="00BE25FA"/>
    <w:rsid w:val="00BE488B"/>
    <w:rsid w:val="00BF0D47"/>
    <w:rsid w:val="00BF1353"/>
    <w:rsid w:val="00BF1E0C"/>
    <w:rsid w:val="00C5420E"/>
    <w:rsid w:val="00C670D6"/>
    <w:rsid w:val="00CA3124"/>
    <w:rsid w:val="00CA3171"/>
    <w:rsid w:val="00CA6977"/>
    <w:rsid w:val="00CA73BF"/>
    <w:rsid w:val="00CC44F8"/>
    <w:rsid w:val="00CE4760"/>
    <w:rsid w:val="00CE61F0"/>
    <w:rsid w:val="00CE6A7D"/>
    <w:rsid w:val="00CF5CB5"/>
    <w:rsid w:val="00CF6E83"/>
    <w:rsid w:val="00D05BDC"/>
    <w:rsid w:val="00D07CF6"/>
    <w:rsid w:val="00D27C19"/>
    <w:rsid w:val="00D3742C"/>
    <w:rsid w:val="00D41018"/>
    <w:rsid w:val="00D455A5"/>
    <w:rsid w:val="00D6134A"/>
    <w:rsid w:val="00D62A47"/>
    <w:rsid w:val="00D71B39"/>
    <w:rsid w:val="00D8124A"/>
    <w:rsid w:val="00D85B88"/>
    <w:rsid w:val="00DA665F"/>
    <w:rsid w:val="00DA7B05"/>
    <w:rsid w:val="00DC17AB"/>
    <w:rsid w:val="00DC6921"/>
    <w:rsid w:val="00DD1B6A"/>
    <w:rsid w:val="00DE15B2"/>
    <w:rsid w:val="00DE27AB"/>
    <w:rsid w:val="00DF48CB"/>
    <w:rsid w:val="00E0748C"/>
    <w:rsid w:val="00E103BD"/>
    <w:rsid w:val="00E10B7D"/>
    <w:rsid w:val="00E133F2"/>
    <w:rsid w:val="00E20E0D"/>
    <w:rsid w:val="00E312F5"/>
    <w:rsid w:val="00E36ADB"/>
    <w:rsid w:val="00E5064F"/>
    <w:rsid w:val="00E5095B"/>
    <w:rsid w:val="00E5124F"/>
    <w:rsid w:val="00E54678"/>
    <w:rsid w:val="00E54F10"/>
    <w:rsid w:val="00E763C4"/>
    <w:rsid w:val="00E9663A"/>
    <w:rsid w:val="00EB2C87"/>
    <w:rsid w:val="00EC2840"/>
    <w:rsid w:val="00ED70EC"/>
    <w:rsid w:val="00F10F48"/>
    <w:rsid w:val="00F20732"/>
    <w:rsid w:val="00F22F17"/>
    <w:rsid w:val="00F434E9"/>
    <w:rsid w:val="00F4488A"/>
    <w:rsid w:val="00F54556"/>
    <w:rsid w:val="00F55F84"/>
    <w:rsid w:val="00F63F37"/>
    <w:rsid w:val="00F674CC"/>
    <w:rsid w:val="00F703EA"/>
    <w:rsid w:val="00F761E1"/>
    <w:rsid w:val="00F92CD5"/>
    <w:rsid w:val="00FA0FD3"/>
    <w:rsid w:val="00FA1308"/>
    <w:rsid w:val="00FB7F61"/>
    <w:rsid w:val="00FC4F2B"/>
    <w:rsid w:val="00FE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66F2A41D"/>
  <w15:docId w15:val="{15EB6CAF-EFCF-41C7-9B4D-84916F605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36CB"/>
    <w:pPr>
      <w:jc w:val="both"/>
    </w:pPr>
  </w:style>
  <w:style w:type="paragraph" w:styleId="Heading1">
    <w:name w:val="heading 1"/>
    <w:basedOn w:val="Normal"/>
    <w:next w:val="Text"/>
    <w:qFormat/>
    <w:rsid w:val="000A01E9"/>
    <w:pPr>
      <w:keepNext/>
      <w:spacing w:before="240" w:after="6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rsid w:val="005336CB"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rsid w:val="005336CB"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336CB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rsid w:val="005336CB"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rsid w:val="005336CB"/>
    <w:pPr>
      <w:jc w:val="center"/>
    </w:pPr>
  </w:style>
  <w:style w:type="paragraph" w:customStyle="1" w:styleId="Abstract">
    <w:name w:val="Abstract"/>
    <w:basedOn w:val="Normal"/>
    <w:next w:val="Heading1"/>
    <w:rsid w:val="005336CB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basedOn w:val="DefaultParagraphFont"/>
    <w:rsid w:val="005336CB"/>
    <w:rPr>
      <w:sz w:val="20"/>
      <w:vertAlign w:val="superscript"/>
    </w:rPr>
  </w:style>
  <w:style w:type="paragraph" w:customStyle="1" w:styleId="Nomenclature">
    <w:name w:val="Nomenclature"/>
    <w:basedOn w:val="Normal"/>
    <w:rsid w:val="005336CB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rsid w:val="005336CB"/>
    <w:pPr>
      <w:spacing w:after="240"/>
      <w:jc w:val="center"/>
    </w:pPr>
    <w:rPr>
      <w:i/>
    </w:rPr>
  </w:style>
  <w:style w:type="character" w:styleId="Hyperlink">
    <w:name w:val="Hyperlink"/>
    <w:basedOn w:val="DefaultParagraphFont"/>
    <w:rsid w:val="005336CB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5336CB"/>
    <w:pPr>
      <w:tabs>
        <w:tab w:val="left" w:pos="288"/>
      </w:tabs>
      <w:ind w:firstLine="288"/>
    </w:pPr>
  </w:style>
  <w:style w:type="paragraph" w:customStyle="1" w:styleId="Equation">
    <w:name w:val="Equation"/>
    <w:basedOn w:val="Normal"/>
    <w:next w:val="Text"/>
    <w:autoRedefine/>
    <w:rsid w:val="005336CB"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sid w:val="005336CB"/>
    <w:rPr>
      <w:vertAlign w:val="superscript"/>
    </w:rPr>
  </w:style>
  <w:style w:type="paragraph" w:customStyle="1" w:styleId="Figure">
    <w:name w:val="Figure"/>
    <w:basedOn w:val="Normal"/>
    <w:next w:val="Text"/>
    <w:rsid w:val="005336CB"/>
    <w:pPr>
      <w:framePr w:hSpace="187" w:vSpace="187" w:wrap="around" w:vAnchor="text" w:hAnchor="text" w:y="1"/>
    </w:pPr>
    <w:rPr>
      <w:b/>
    </w:rPr>
  </w:style>
  <w:style w:type="paragraph" w:customStyle="1" w:styleId="References">
    <w:name w:val="References"/>
    <w:basedOn w:val="Normal"/>
    <w:rsid w:val="005336CB"/>
    <w:pPr>
      <w:ind w:firstLine="288"/>
    </w:pPr>
    <w:rPr>
      <w:sz w:val="18"/>
    </w:rPr>
  </w:style>
  <w:style w:type="paragraph" w:styleId="FootnoteText">
    <w:name w:val="footnote text"/>
    <w:basedOn w:val="Normal"/>
    <w:rsid w:val="005336CB"/>
  </w:style>
  <w:style w:type="paragraph" w:customStyle="1" w:styleId="Footnote">
    <w:name w:val="Footnote"/>
    <w:basedOn w:val="Normal"/>
    <w:rsid w:val="005336CB"/>
  </w:style>
  <w:style w:type="character" w:styleId="PageNumber">
    <w:name w:val="page number"/>
    <w:basedOn w:val="DefaultParagraphFont"/>
    <w:rsid w:val="005336CB"/>
  </w:style>
  <w:style w:type="paragraph" w:styleId="Header">
    <w:name w:val="header"/>
    <w:basedOn w:val="Normal"/>
    <w:rsid w:val="005336CB"/>
    <w:pPr>
      <w:tabs>
        <w:tab w:val="center" w:pos="4320"/>
        <w:tab w:val="right" w:pos="8640"/>
      </w:tabs>
    </w:pPr>
  </w:style>
  <w:style w:type="character" w:styleId="FollowedHyperlink">
    <w:name w:val="FollowedHyperlink"/>
    <w:basedOn w:val="DefaultParagraphFont"/>
    <w:rsid w:val="005336CB"/>
    <w:rPr>
      <w:color w:val="800080"/>
      <w:u w:val="single"/>
    </w:rPr>
  </w:style>
  <w:style w:type="paragraph" w:customStyle="1" w:styleId="ExtendedQuote">
    <w:name w:val="Extended Quote"/>
    <w:basedOn w:val="Text"/>
    <w:rsid w:val="005336CB"/>
    <w:pPr>
      <w:ind w:left="576" w:firstLine="0"/>
    </w:pPr>
    <w:rPr>
      <w:sz w:val="18"/>
    </w:rPr>
  </w:style>
  <w:style w:type="paragraph" w:styleId="BalloonText">
    <w:name w:val="Balloon Text"/>
    <w:basedOn w:val="Normal"/>
    <w:link w:val="BalloonTextChar"/>
    <w:rsid w:val="004F70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F703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AD6E0D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rsid w:val="002101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aymatc\Local%20Settings\Temporary%20Internet%20Files\Content.Outlook\UIXFC03D\USRP%20Final%20Repor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4B964FD-4F4E-4DD8-8CCA-12B6F4826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USRP Final Report Template.dot</Template>
  <TotalTime>0</TotalTime>
  <Pages>6</Pages>
  <Words>2581</Words>
  <Characters>14715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Technical Conferences</vt:lpstr>
    </vt:vector>
  </TitlesOfParts>
  <Company>AIAA</Company>
  <LinksUpToDate>false</LinksUpToDate>
  <CharactersWithSpaces>17262</CharactersWithSpaces>
  <SharedDoc>false</SharedDoc>
  <HLinks>
    <vt:vector size="30" baseType="variant">
      <vt:variant>
        <vt:i4>4718671</vt:i4>
      </vt:variant>
      <vt:variant>
        <vt:i4>15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12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5767243</vt:i4>
      </vt:variant>
      <vt:variant>
        <vt:i4>9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4194315</vt:i4>
      </vt:variant>
      <vt:variant>
        <vt:i4>3</vt:i4>
      </vt:variant>
      <vt:variant>
        <vt:i4>0</vt:i4>
      </vt:variant>
      <vt:variant>
        <vt:i4>5</vt:i4>
      </vt:variant>
      <vt:variant>
        <vt:lpwstr>http://www.epo.usra.edu/usrp</vt:lpwstr>
      </vt:variant>
      <vt:variant>
        <vt:lpwstr/>
      </vt:variant>
      <vt:variant>
        <vt:i4>6422580</vt:i4>
      </vt:variant>
      <vt:variant>
        <vt:i4>0</vt:i4>
      </vt:variant>
      <vt:variant>
        <vt:i4>0</vt:i4>
      </vt:variant>
      <vt:variant>
        <vt:i4>5</vt:i4>
      </vt:variant>
      <vt:variant>
        <vt:lpwstr>http://education.ksc.nasa.gov/esmdspacegrant/SystemsEngineering.htm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Technical Conferences</dc:title>
  <dc:creator>ATCHLEY, TINA C (MSFC-HS30)[Universities Space Research Association (USRA)]</dc:creator>
  <cp:lastModifiedBy>Heaton, Andrew F. (MSFC-EV42)</cp:lastModifiedBy>
  <cp:revision>2</cp:revision>
  <cp:lastPrinted>2004-04-05T19:32:00Z</cp:lastPrinted>
  <dcterms:created xsi:type="dcterms:W3CDTF">2016-08-17T17:52:00Z</dcterms:created>
  <dcterms:modified xsi:type="dcterms:W3CDTF">2016-08-17T17:52:00Z</dcterms:modified>
</cp:coreProperties>
</file>